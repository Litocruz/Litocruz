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6B912" w14:textId="77777777" w:rsidR="00457823" w:rsidRPr="00B10DA7" w:rsidRDefault="00457823" w:rsidP="00457823">
      <w:pPr>
        <w:pBdr>
          <w:bottom w:val="single" w:sz="4" w:space="1" w:color="auto"/>
        </w:pBdr>
        <w:ind w:left="426" w:right="429"/>
        <w:jc w:val="both"/>
        <w:rPr>
          <w:rFonts w:ascii="Figtree" w:hAnsi="Figtree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0FE6BACA" w14:textId="77777777" w:rsidR="00160833" w:rsidRPr="00B10DA7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Figtree" w:hAnsi="Figtree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2198834B" w14:textId="77777777" w:rsidR="00160833" w:rsidRPr="00B10DA7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Figtree" w:hAnsi="Figtree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72F198A7" w14:textId="77777777" w:rsidR="00160833" w:rsidRPr="00B10DA7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Figtree" w:hAnsi="Figtree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397A38A7" w14:textId="77777777" w:rsidR="00B268B8" w:rsidRPr="00BA1402" w:rsidRDefault="00B268B8" w:rsidP="00B268B8">
      <w:pPr>
        <w:pBdr>
          <w:bottom w:val="single" w:sz="4" w:space="1" w:color="auto"/>
        </w:pBdr>
        <w:ind w:left="426" w:right="429"/>
        <w:jc w:val="center"/>
        <w:rPr>
          <w:rFonts w:ascii="DM Serif Display" w:hAnsi="DM Serif Display" w:cs="Segoe UI"/>
          <w:b/>
          <w:i/>
          <w:color w:val="FF8C00"/>
          <w:sz w:val="44"/>
          <w:szCs w:val="44"/>
        </w:rPr>
      </w:pPr>
      <w:r w:rsidRPr="00BA1402">
        <w:rPr>
          <w:rFonts w:ascii="DM Serif Display" w:hAnsi="DM Serif Display" w:cs="Segoe UI"/>
          <w:b/>
          <w:i/>
          <w:snapToGrid w:val="0"/>
          <w:color w:val="FF8C00"/>
          <w:sz w:val="44"/>
          <w:szCs w:val="44"/>
        </w:rPr>
        <w:t>HOSPITAL DE LA SANTA CREU I SANT PAU</w:t>
      </w:r>
    </w:p>
    <w:p w14:paraId="20DC2D6B" w14:textId="77777777" w:rsidR="00823252" w:rsidRPr="00B10DA7" w:rsidRDefault="00823252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39C7380A" w14:textId="77777777" w:rsidR="00823252" w:rsidRPr="00B10DA7" w:rsidRDefault="00160833" w:rsidP="00823252">
      <w:pPr>
        <w:pStyle w:val="texto"/>
        <w:spacing w:line="276" w:lineRule="auto"/>
        <w:rPr>
          <w:rFonts w:ascii="Figtree" w:hAnsi="Figtree" w:cs="Segoe UI"/>
          <w:i/>
          <w:sz w:val="32"/>
          <w:szCs w:val="32"/>
          <w:lang w:val="ca-ES"/>
        </w:rPr>
      </w:pPr>
      <w:r w:rsidRPr="00B10DA7">
        <w:rPr>
          <w:rFonts w:ascii="Figtree" w:hAnsi="Figtree" w:cs="Segoe UI"/>
          <w:i/>
          <w:sz w:val="32"/>
          <w:szCs w:val="32"/>
          <w:lang w:val="ca-ES"/>
        </w:rPr>
        <w:t>Servei</w:t>
      </w:r>
    </w:p>
    <w:p w14:paraId="2ABDAD21" w14:textId="77777777" w:rsidR="00E04C5E" w:rsidRPr="00B10DA7" w:rsidRDefault="00B268B8" w:rsidP="00823252">
      <w:pPr>
        <w:pStyle w:val="texto"/>
        <w:spacing w:line="276" w:lineRule="auto"/>
        <w:rPr>
          <w:rFonts w:ascii="Figtree" w:hAnsi="Figtree" w:cs="Segoe UI"/>
          <w:b/>
          <w:bCs/>
          <w:i/>
          <w:sz w:val="40"/>
          <w:szCs w:val="40"/>
          <w:lang w:val="ca-ES"/>
        </w:rPr>
      </w:pPr>
      <w:r>
        <w:rPr>
          <w:rFonts w:ascii="Figtree" w:hAnsi="Figtree" w:cs="Segoe UI"/>
          <w:b/>
          <w:bCs/>
          <w:i/>
          <w:sz w:val="40"/>
          <w:szCs w:val="40"/>
          <w:lang w:val="ca-ES"/>
        </w:rPr>
        <w:t>Descripció detallada de l’</w:t>
      </w:r>
      <w:r w:rsidR="009B3316" w:rsidRPr="00B10DA7">
        <w:rPr>
          <w:rFonts w:ascii="Figtree" w:hAnsi="Figtree" w:cs="Segoe UI"/>
          <w:b/>
          <w:bCs/>
          <w:i/>
          <w:sz w:val="40"/>
          <w:szCs w:val="40"/>
          <w:lang w:val="ca-ES"/>
        </w:rPr>
        <w:t>a</w:t>
      </w:r>
      <w:r w:rsidR="00A745F0" w:rsidRPr="00B10DA7">
        <w:rPr>
          <w:rFonts w:ascii="Figtree" w:hAnsi="Figtree" w:cs="Segoe UI"/>
          <w:b/>
          <w:bCs/>
          <w:i/>
          <w:sz w:val="40"/>
          <w:szCs w:val="40"/>
          <w:lang w:val="ca-ES"/>
        </w:rPr>
        <w:t>plicació</w:t>
      </w:r>
      <w:r>
        <w:rPr>
          <w:rFonts w:ascii="Figtree" w:hAnsi="Figtree" w:cs="Segoe UI"/>
          <w:b/>
          <w:bCs/>
          <w:i/>
          <w:sz w:val="40"/>
          <w:szCs w:val="40"/>
          <w:lang w:val="ca-ES"/>
        </w:rPr>
        <w:t xml:space="preserve"> &lt;Nom Aplicació</w:t>
      </w:r>
      <w:r w:rsidR="00457823" w:rsidRPr="00B10DA7">
        <w:rPr>
          <w:rFonts w:ascii="Figtree" w:hAnsi="Figtree" w:cs="Segoe UI"/>
          <w:b/>
          <w:bCs/>
          <w:i/>
          <w:sz w:val="40"/>
          <w:szCs w:val="40"/>
          <w:lang w:val="ca-ES"/>
        </w:rPr>
        <w:t>&gt;</w:t>
      </w:r>
    </w:p>
    <w:p w14:paraId="49A78821" w14:textId="77777777" w:rsidR="00457823" w:rsidRPr="00B10DA7" w:rsidRDefault="00457823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3B1E3C38" w14:textId="77777777" w:rsidR="00457823" w:rsidRPr="00B10DA7" w:rsidRDefault="00457823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11F90F35" w14:textId="77777777" w:rsidR="00457823" w:rsidRPr="00B10DA7" w:rsidRDefault="00457823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1AC91615" w14:textId="77777777" w:rsidR="00457823" w:rsidRPr="00B10DA7" w:rsidRDefault="00457823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2F60F574" w14:textId="77777777" w:rsidR="00F50AA5" w:rsidRPr="00B10DA7" w:rsidRDefault="00F50AA5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35B5241B" w14:textId="77777777" w:rsidR="00F50AA5" w:rsidRPr="00B10DA7" w:rsidRDefault="00F50AA5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0136E5CC" w14:textId="77777777" w:rsidR="00F50AA5" w:rsidRPr="00B10DA7" w:rsidRDefault="00F50AA5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321A6940" w14:textId="77777777" w:rsidR="00F50AA5" w:rsidRPr="00B10DA7" w:rsidRDefault="00F50AA5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3A448130" w14:textId="77777777" w:rsidR="00457823" w:rsidRPr="00B10DA7" w:rsidRDefault="00457823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711CD19C" w14:textId="77777777" w:rsidR="00457823" w:rsidRPr="00B10DA7" w:rsidRDefault="00457823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79A2349F" w14:textId="77777777" w:rsidR="00457823" w:rsidRPr="00B10DA7" w:rsidRDefault="00457823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5EC9A7C7" w14:textId="77777777" w:rsidR="00457823" w:rsidRPr="00B10DA7" w:rsidRDefault="00457823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79366C69" w14:textId="77777777" w:rsidR="00457823" w:rsidRPr="00B10DA7" w:rsidRDefault="00457823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37E9E04C" w14:textId="77777777" w:rsidR="00457823" w:rsidRPr="00B10DA7" w:rsidRDefault="00457823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224E89AB" w14:textId="77777777" w:rsidR="00457823" w:rsidRPr="00B10DA7" w:rsidRDefault="00457823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  <w:r w:rsidRPr="00B10DA7">
        <w:rPr>
          <w:rFonts w:ascii="Figtree" w:hAnsi="Figtree" w:cs="Segoe UI"/>
          <w:i/>
          <w:sz w:val="21"/>
          <w:szCs w:val="21"/>
          <w:lang w:val="ca-ES"/>
        </w:rPr>
        <w:t xml:space="preserve">Versió </w:t>
      </w:r>
      <w:proofErr w:type="spellStart"/>
      <w:r w:rsidRPr="00B10DA7">
        <w:rPr>
          <w:rFonts w:ascii="Figtree" w:hAnsi="Figtree" w:cs="Segoe UI"/>
          <w:i/>
          <w:sz w:val="21"/>
          <w:szCs w:val="21"/>
          <w:lang w:val="ca-ES"/>
        </w:rPr>
        <w:t>x.x</w:t>
      </w:r>
      <w:proofErr w:type="spellEnd"/>
    </w:p>
    <w:p w14:paraId="3A043898" w14:textId="77777777" w:rsidR="00457823" w:rsidRPr="00B10DA7" w:rsidRDefault="00457823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  <w:r w:rsidRPr="00B10DA7">
        <w:rPr>
          <w:rFonts w:ascii="Figtree" w:hAnsi="Figtree" w:cs="Segoe UI"/>
          <w:i/>
          <w:sz w:val="21"/>
          <w:szCs w:val="21"/>
          <w:lang w:val="ca-ES"/>
        </w:rPr>
        <w:t>Data</w:t>
      </w:r>
    </w:p>
    <w:p w14:paraId="4EFBE008" w14:textId="77777777" w:rsidR="00E04C5E" w:rsidRPr="00B10DA7" w:rsidRDefault="00E04C5E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2FCE7151" w14:textId="77777777" w:rsidR="00E04C5E" w:rsidRPr="00B10DA7" w:rsidRDefault="00E04C5E" w:rsidP="00823252">
      <w:pPr>
        <w:pStyle w:val="texto"/>
        <w:spacing w:line="276" w:lineRule="auto"/>
        <w:rPr>
          <w:rFonts w:ascii="Figtree" w:hAnsi="Figtree" w:cs="Segoe UI"/>
          <w:i/>
          <w:sz w:val="21"/>
          <w:szCs w:val="21"/>
          <w:lang w:val="ca-ES"/>
        </w:rPr>
      </w:pPr>
    </w:p>
    <w:p w14:paraId="1DDE052C" w14:textId="77777777" w:rsidR="00E04C5E" w:rsidRPr="00B10DA7" w:rsidRDefault="001A32F5" w:rsidP="00160833">
      <w:pPr>
        <w:pageBreakBefore/>
        <w:rPr>
          <w:rFonts w:ascii="Figtree" w:hAnsi="Figtree"/>
          <w:b/>
          <w:bCs/>
          <w:color w:val="FF8C00"/>
          <w:sz w:val="28"/>
          <w:szCs w:val="32"/>
          <w:u w:val="single"/>
        </w:rPr>
      </w:pPr>
      <w:r w:rsidRPr="00B10DA7">
        <w:rPr>
          <w:rFonts w:ascii="Figtree" w:hAnsi="Figtree"/>
          <w:b/>
          <w:bCs/>
          <w:color w:val="FF8C00"/>
          <w:sz w:val="28"/>
          <w:szCs w:val="32"/>
          <w:u w:val="single"/>
        </w:rPr>
        <w:lastRenderedPageBreak/>
        <w:t>Informació del document</w:t>
      </w:r>
    </w:p>
    <w:p w14:paraId="69792D2B" w14:textId="77777777" w:rsidR="00E04C5E" w:rsidRPr="00B10DA7" w:rsidRDefault="00E04C5E" w:rsidP="00E13B7E">
      <w:pPr>
        <w:ind w:left="708"/>
        <w:rPr>
          <w:rFonts w:ascii="Figtree" w:hAnsi="Figtree"/>
          <w:b/>
          <w:bCs/>
          <w:color w:val="FF8C00"/>
        </w:rPr>
      </w:pPr>
      <w:bookmarkStart w:id="0" w:name="_Toc505943066"/>
      <w:bookmarkStart w:id="1" w:name="_Toc505947810"/>
      <w:bookmarkStart w:id="2" w:name="_Toc505956102"/>
      <w:bookmarkStart w:id="3" w:name="_Toc506042663"/>
      <w:bookmarkStart w:id="4" w:name="_Toc506043052"/>
      <w:bookmarkStart w:id="5" w:name="_Toc506116432"/>
      <w:bookmarkStart w:id="6" w:name="_Toc506147592"/>
      <w:bookmarkStart w:id="7" w:name="_Toc82514824"/>
      <w:bookmarkStart w:id="8" w:name="_Toc120650406"/>
      <w:r w:rsidRPr="00B10DA7">
        <w:rPr>
          <w:rFonts w:ascii="Figtree" w:hAnsi="Figtree"/>
          <w:b/>
          <w:bCs/>
          <w:color w:val="FF8C00"/>
          <w:sz w:val="22"/>
          <w:szCs w:val="24"/>
        </w:rPr>
        <w:t>Informació del document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W w:w="8671" w:type="dxa"/>
        <w:tblInd w:w="108" w:type="dxa"/>
        <w:tblBorders>
          <w:top w:val="single" w:sz="8" w:space="0" w:color="3F4243"/>
          <w:left w:val="single" w:sz="8" w:space="0" w:color="3F4243"/>
          <w:bottom w:val="single" w:sz="8" w:space="0" w:color="3F4243"/>
          <w:right w:val="single" w:sz="8" w:space="0" w:color="3F4243"/>
          <w:insideH w:val="single" w:sz="8" w:space="0" w:color="3F4243"/>
          <w:insideV w:val="single" w:sz="8" w:space="0" w:color="3F4243"/>
        </w:tblBorders>
        <w:tblLayout w:type="fixed"/>
        <w:tblLook w:val="0000" w:firstRow="0" w:lastRow="0" w:firstColumn="0" w:lastColumn="0" w:noHBand="0" w:noVBand="0"/>
      </w:tblPr>
      <w:tblGrid>
        <w:gridCol w:w="1867"/>
        <w:gridCol w:w="6804"/>
      </w:tblGrid>
      <w:tr w:rsidR="00E04C5E" w:rsidRPr="00B10DA7" w14:paraId="6082D71F" w14:textId="77777777" w:rsidTr="0022189E">
        <w:trPr>
          <w:trHeight w:val="123"/>
        </w:trPr>
        <w:tc>
          <w:tcPr>
            <w:tcW w:w="1867" w:type="dxa"/>
            <w:shd w:val="clear" w:color="auto" w:fill="FF8C00"/>
          </w:tcPr>
          <w:p w14:paraId="68C6AFB2" w14:textId="77777777" w:rsidR="00E04C5E" w:rsidRPr="00B10DA7" w:rsidRDefault="001A32F5" w:rsidP="006E6A10">
            <w:pPr>
              <w:spacing w:after="0"/>
              <w:rPr>
                <w:rFonts w:ascii="Figtree" w:hAnsi="Figtree" w:cstheme="minorHAnsi"/>
                <w:b/>
                <w:color w:val="FFFFFF" w:themeColor="background1"/>
                <w:szCs w:val="20"/>
              </w:rPr>
            </w:pPr>
            <w:r w:rsidRPr="00B10DA7">
              <w:rPr>
                <w:rFonts w:ascii="Figtree" w:hAnsi="Figtree" w:cstheme="minorHAnsi"/>
                <w:b/>
                <w:color w:val="FFFFFF" w:themeColor="background1"/>
                <w:szCs w:val="20"/>
              </w:rPr>
              <w:t>Nom del document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94F4124" w14:textId="77777777" w:rsidR="00E04C5E" w:rsidRPr="00B10DA7" w:rsidRDefault="00E04C5E" w:rsidP="006E6A10">
            <w:pPr>
              <w:spacing w:after="0"/>
              <w:rPr>
                <w:rFonts w:ascii="Figtree" w:hAnsi="Figtree" w:cstheme="minorHAnsi"/>
                <w:szCs w:val="20"/>
              </w:rPr>
            </w:pPr>
          </w:p>
        </w:tc>
      </w:tr>
      <w:tr w:rsidR="00E04C5E" w:rsidRPr="00B10DA7" w14:paraId="68281236" w14:textId="77777777" w:rsidTr="0022189E">
        <w:trPr>
          <w:trHeight w:val="337"/>
        </w:trPr>
        <w:tc>
          <w:tcPr>
            <w:tcW w:w="1867" w:type="dxa"/>
            <w:shd w:val="clear" w:color="auto" w:fill="FF8C00"/>
          </w:tcPr>
          <w:p w14:paraId="1683A053" w14:textId="77777777" w:rsidR="00E04C5E" w:rsidRPr="00B10DA7" w:rsidRDefault="00E04C5E" w:rsidP="006E6A10">
            <w:pPr>
              <w:spacing w:after="0"/>
              <w:rPr>
                <w:rFonts w:ascii="Figtree" w:hAnsi="Figtree" w:cstheme="minorHAnsi"/>
                <w:b/>
                <w:color w:val="FFFFFF" w:themeColor="background1"/>
                <w:szCs w:val="20"/>
              </w:rPr>
            </w:pPr>
            <w:r w:rsidRPr="00B10DA7">
              <w:rPr>
                <w:rFonts w:ascii="Figtree" w:hAnsi="Figtree" w:cstheme="minorHAnsi"/>
                <w:b/>
                <w:color w:val="FFFFFF" w:themeColor="background1"/>
                <w:szCs w:val="20"/>
              </w:rPr>
              <w:t>Data de creació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2AA3E62" w14:textId="77777777" w:rsidR="00E04C5E" w:rsidRPr="00B10DA7" w:rsidRDefault="00E04C5E" w:rsidP="006E6A10">
            <w:pPr>
              <w:spacing w:after="0"/>
              <w:rPr>
                <w:rFonts w:ascii="Figtree" w:hAnsi="Figtree" w:cstheme="minorHAnsi"/>
                <w:szCs w:val="20"/>
              </w:rPr>
            </w:pPr>
          </w:p>
        </w:tc>
      </w:tr>
      <w:tr w:rsidR="00E04C5E" w:rsidRPr="00B10DA7" w14:paraId="2B306850" w14:textId="77777777" w:rsidTr="0022189E">
        <w:trPr>
          <w:trHeight w:val="321"/>
        </w:trPr>
        <w:tc>
          <w:tcPr>
            <w:tcW w:w="1867" w:type="dxa"/>
            <w:shd w:val="clear" w:color="auto" w:fill="FF8C00"/>
          </w:tcPr>
          <w:p w14:paraId="644F8EF0" w14:textId="77777777" w:rsidR="00E04C5E" w:rsidRPr="00B10DA7" w:rsidRDefault="00E04C5E" w:rsidP="006E6A10">
            <w:pPr>
              <w:spacing w:after="0"/>
              <w:rPr>
                <w:rFonts w:ascii="Figtree" w:hAnsi="Figtree" w:cstheme="minorHAnsi"/>
                <w:b/>
                <w:color w:val="FFFFFF" w:themeColor="background1"/>
                <w:szCs w:val="20"/>
              </w:rPr>
            </w:pPr>
            <w:r w:rsidRPr="00B10DA7">
              <w:rPr>
                <w:rFonts w:ascii="Figtree" w:hAnsi="Figtree" w:cstheme="minorHAnsi"/>
                <w:b/>
                <w:color w:val="FFFFFF" w:themeColor="background1"/>
                <w:szCs w:val="20"/>
              </w:rPr>
              <w:t>Data d’impressió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B2B678D" w14:textId="77777777" w:rsidR="00E04C5E" w:rsidRPr="00B10DA7" w:rsidRDefault="00E04C5E" w:rsidP="006E6A10">
            <w:pPr>
              <w:spacing w:after="0"/>
              <w:rPr>
                <w:rFonts w:ascii="Figtree" w:hAnsi="Figtree" w:cstheme="minorHAnsi"/>
                <w:szCs w:val="20"/>
              </w:rPr>
            </w:pPr>
          </w:p>
        </w:tc>
      </w:tr>
      <w:tr w:rsidR="00E04C5E" w:rsidRPr="00B10DA7" w14:paraId="3FFD2012" w14:textId="77777777" w:rsidTr="0022189E">
        <w:trPr>
          <w:trHeight w:val="48"/>
        </w:trPr>
        <w:tc>
          <w:tcPr>
            <w:tcW w:w="1867" w:type="dxa"/>
            <w:shd w:val="clear" w:color="auto" w:fill="FF8C00"/>
          </w:tcPr>
          <w:p w14:paraId="7B1E819A" w14:textId="77777777" w:rsidR="00E04C5E" w:rsidRPr="00B10DA7" w:rsidRDefault="00E04C5E" w:rsidP="006E6A10">
            <w:pPr>
              <w:spacing w:after="0"/>
              <w:rPr>
                <w:rFonts w:ascii="Figtree" w:hAnsi="Figtree" w:cstheme="minorHAnsi"/>
                <w:b/>
                <w:color w:val="FFFFFF" w:themeColor="background1"/>
                <w:szCs w:val="20"/>
              </w:rPr>
            </w:pPr>
            <w:r w:rsidRPr="00B10DA7">
              <w:rPr>
                <w:rFonts w:ascii="Figtree" w:hAnsi="Figtree" w:cstheme="minorHAnsi"/>
                <w:b/>
                <w:color w:val="FFFFFF" w:themeColor="background1"/>
                <w:szCs w:val="20"/>
              </w:rPr>
              <w:t>Versió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C5EE828" w14:textId="77777777" w:rsidR="00E04C5E" w:rsidRPr="00B10DA7" w:rsidRDefault="00E04C5E" w:rsidP="006E6A10">
            <w:pPr>
              <w:spacing w:after="0"/>
              <w:rPr>
                <w:rFonts w:ascii="Figtree" w:hAnsi="Figtree" w:cstheme="minorHAnsi"/>
                <w:szCs w:val="20"/>
              </w:rPr>
            </w:pPr>
          </w:p>
        </w:tc>
      </w:tr>
    </w:tbl>
    <w:p w14:paraId="6CC42EB3" w14:textId="77777777" w:rsidR="00E04C5E" w:rsidRPr="00B10DA7" w:rsidRDefault="00E04C5E" w:rsidP="001A32F5">
      <w:pPr>
        <w:rPr>
          <w:rFonts w:ascii="Figtree" w:hAnsi="Figtree"/>
        </w:rPr>
      </w:pPr>
    </w:p>
    <w:p w14:paraId="3D4072E7" w14:textId="77777777" w:rsidR="00823252" w:rsidRPr="00B10DA7" w:rsidRDefault="00823252" w:rsidP="00E13B7E">
      <w:pPr>
        <w:ind w:left="708"/>
        <w:rPr>
          <w:rFonts w:ascii="Figtree" w:hAnsi="Figtree"/>
          <w:color w:val="FF8C00"/>
        </w:rPr>
      </w:pPr>
      <w:r w:rsidRPr="00B10DA7">
        <w:rPr>
          <w:rFonts w:ascii="Figtree" w:hAnsi="Figtree"/>
          <w:b/>
          <w:bCs/>
          <w:color w:val="FF8C00"/>
          <w:sz w:val="22"/>
          <w:szCs w:val="24"/>
        </w:rPr>
        <w:t>C</w:t>
      </w:r>
      <w:r w:rsidR="001A32F5" w:rsidRPr="00B10DA7">
        <w:rPr>
          <w:rFonts w:ascii="Figtree" w:hAnsi="Figtree"/>
          <w:b/>
          <w:bCs/>
          <w:color w:val="FF8C00"/>
          <w:sz w:val="22"/>
          <w:szCs w:val="24"/>
        </w:rPr>
        <w:t>ontrol de canvis</w:t>
      </w:r>
    </w:p>
    <w:tbl>
      <w:tblPr>
        <w:tblW w:w="8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1282"/>
        <w:gridCol w:w="5803"/>
      </w:tblGrid>
      <w:tr w:rsidR="00823252" w:rsidRPr="00B10DA7" w14:paraId="322CB11C" w14:textId="77777777" w:rsidTr="00E04C5E">
        <w:trPr>
          <w:jc w:val="center"/>
        </w:trPr>
        <w:tc>
          <w:tcPr>
            <w:tcW w:w="1407" w:type="dxa"/>
            <w:shd w:val="clear" w:color="auto" w:fill="FF8C00"/>
          </w:tcPr>
          <w:p w14:paraId="6C84D4B8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eastAsia="Calibri" w:hAnsi="Figtree" w:cstheme="minorHAnsi"/>
                <w:b/>
                <w:color w:val="FFFFFF" w:themeColor="background1"/>
                <w:szCs w:val="20"/>
              </w:rPr>
            </w:pPr>
            <w:r w:rsidRPr="00B10DA7">
              <w:rPr>
                <w:rFonts w:ascii="Figtree" w:eastAsia="Calibri" w:hAnsi="Figtree" w:cstheme="minorHAnsi"/>
                <w:b/>
                <w:color w:val="FFFFFF" w:themeColor="background1"/>
                <w:szCs w:val="20"/>
              </w:rPr>
              <w:t>Edició</w:t>
            </w:r>
          </w:p>
        </w:tc>
        <w:tc>
          <w:tcPr>
            <w:tcW w:w="1282" w:type="dxa"/>
            <w:shd w:val="clear" w:color="auto" w:fill="FF8C00"/>
          </w:tcPr>
          <w:p w14:paraId="3EE177A7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eastAsia="Calibri" w:hAnsi="Figtree" w:cstheme="minorHAnsi"/>
                <w:b/>
                <w:color w:val="FFFFFF" w:themeColor="background1"/>
                <w:szCs w:val="20"/>
              </w:rPr>
            </w:pPr>
            <w:r w:rsidRPr="00B10DA7">
              <w:rPr>
                <w:rFonts w:ascii="Figtree" w:eastAsia="Calibri" w:hAnsi="Figtree" w:cstheme="minorHAnsi"/>
                <w:b/>
                <w:color w:val="FFFFFF" w:themeColor="background1"/>
                <w:szCs w:val="20"/>
              </w:rPr>
              <w:t xml:space="preserve">Data </w:t>
            </w:r>
          </w:p>
        </w:tc>
        <w:tc>
          <w:tcPr>
            <w:tcW w:w="5803" w:type="dxa"/>
            <w:shd w:val="clear" w:color="auto" w:fill="FF8C00"/>
          </w:tcPr>
          <w:p w14:paraId="6AB80F37" w14:textId="77777777" w:rsidR="00823252" w:rsidRPr="00B10DA7" w:rsidRDefault="00823252" w:rsidP="00E04C5E">
            <w:pPr>
              <w:spacing w:before="60" w:after="60"/>
              <w:rPr>
                <w:rFonts w:ascii="Figtree" w:eastAsia="Calibri" w:hAnsi="Figtree" w:cstheme="minorHAnsi"/>
                <w:b/>
                <w:color w:val="FFFFFF" w:themeColor="background1"/>
                <w:szCs w:val="20"/>
              </w:rPr>
            </w:pPr>
            <w:r w:rsidRPr="00B10DA7">
              <w:rPr>
                <w:rFonts w:ascii="Figtree" w:eastAsia="Calibri" w:hAnsi="Figtree" w:cstheme="minorHAnsi"/>
                <w:b/>
                <w:color w:val="FFFFFF" w:themeColor="background1"/>
                <w:szCs w:val="20"/>
              </w:rPr>
              <w:t>Descripció del</w:t>
            </w:r>
            <w:r w:rsidR="006D42C0" w:rsidRPr="00B10DA7">
              <w:rPr>
                <w:rFonts w:ascii="Figtree" w:eastAsia="Calibri" w:hAnsi="Figtree" w:cstheme="minorHAnsi"/>
                <w:b/>
                <w:color w:val="FFFFFF" w:themeColor="background1"/>
                <w:szCs w:val="20"/>
              </w:rPr>
              <w:t>s</w:t>
            </w:r>
            <w:r w:rsidRPr="00B10DA7">
              <w:rPr>
                <w:rFonts w:ascii="Figtree" w:eastAsia="Calibri" w:hAnsi="Figtree" w:cstheme="minorHAnsi"/>
                <w:b/>
                <w:color w:val="FFFFFF" w:themeColor="background1"/>
                <w:szCs w:val="20"/>
              </w:rPr>
              <w:t xml:space="preserve"> Canvis</w:t>
            </w:r>
          </w:p>
        </w:tc>
      </w:tr>
      <w:tr w:rsidR="00823252" w:rsidRPr="00B10DA7" w14:paraId="30DA07B4" w14:textId="77777777" w:rsidTr="00E04C5E">
        <w:trPr>
          <w:jc w:val="center"/>
        </w:trPr>
        <w:tc>
          <w:tcPr>
            <w:tcW w:w="1407" w:type="dxa"/>
            <w:shd w:val="clear" w:color="auto" w:fill="auto"/>
            <w:vAlign w:val="center"/>
          </w:tcPr>
          <w:p w14:paraId="779349DF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eastAsia="Calibri" w:hAnsi="Figtree" w:cs="Segoe UI"/>
                <w:sz w:val="21"/>
                <w:szCs w:val="21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14:paraId="6885F3E2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eastAsia="Calibri" w:hAnsi="Figtree" w:cs="Segoe UI"/>
                <w:sz w:val="21"/>
                <w:szCs w:val="21"/>
              </w:rPr>
            </w:pPr>
          </w:p>
        </w:tc>
        <w:tc>
          <w:tcPr>
            <w:tcW w:w="5803" w:type="dxa"/>
            <w:shd w:val="clear" w:color="auto" w:fill="auto"/>
            <w:vAlign w:val="center"/>
          </w:tcPr>
          <w:p w14:paraId="75EA1950" w14:textId="77777777" w:rsidR="00823252" w:rsidRPr="00B10DA7" w:rsidRDefault="00823252" w:rsidP="00E04C5E">
            <w:pPr>
              <w:spacing w:before="60" w:after="60"/>
              <w:rPr>
                <w:rFonts w:ascii="Figtree" w:eastAsia="Calibri" w:hAnsi="Figtree" w:cs="Segoe UI"/>
                <w:sz w:val="21"/>
                <w:szCs w:val="21"/>
              </w:rPr>
            </w:pPr>
          </w:p>
        </w:tc>
      </w:tr>
      <w:tr w:rsidR="00823252" w:rsidRPr="00B10DA7" w14:paraId="6A389597" w14:textId="77777777" w:rsidTr="00E04C5E">
        <w:trPr>
          <w:jc w:val="center"/>
        </w:trPr>
        <w:tc>
          <w:tcPr>
            <w:tcW w:w="1407" w:type="dxa"/>
            <w:shd w:val="clear" w:color="auto" w:fill="auto"/>
            <w:vAlign w:val="center"/>
          </w:tcPr>
          <w:p w14:paraId="37663EC3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hAnsi="Figtree" w:cs="Segoe UI"/>
                <w:sz w:val="21"/>
                <w:szCs w:val="21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14:paraId="6882856C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eastAsia="Calibri" w:hAnsi="Figtree" w:cs="Segoe UI"/>
                <w:sz w:val="21"/>
                <w:szCs w:val="21"/>
              </w:rPr>
            </w:pPr>
          </w:p>
        </w:tc>
        <w:tc>
          <w:tcPr>
            <w:tcW w:w="5803" w:type="dxa"/>
            <w:shd w:val="clear" w:color="auto" w:fill="auto"/>
            <w:vAlign w:val="center"/>
          </w:tcPr>
          <w:p w14:paraId="72455E1E" w14:textId="77777777" w:rsidR="00823252" w:rsidRPr="00B10DA7" w:rsidRDefault="00823252" w:rsidP="00E04C5E">
            <w:pPr>
              <w:spacing w:before="60" w:after="60"/>
              <w:rPr>
                <w:rFonts w:ascii="Figtree" w:eastAsia="Calibri" w:hAnsi="Figtree" w:cs="Segoe UI"/>
                <w:sz w:val="21"/>
                <w:szCs w:val="21"/>
              </w:rPr>
            </w:pPr>
          </w:p>
        </w:tc>
      </w:tr>
      <w:tr w:rsidR="00823252" w:rsidRPr="00B10DA7" w14:paraId="6732698A" w14:textId="77777777" w:rsidTr="00E04C5E">
        <w:trPr>
          <w:jc w:val="center"/>
        </w:trPr>
        <w:tc>
          <w:tcPr>
            <w:tcW w:w="1407" w:type="dxa"/>
            <w:shd w:val="clear" w:color="auto" w:fill="auto"/>
            <w:vAlign w:val="center"/>
          </w:tcPr>
          <w:p w14:paraId="17CFA2E4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hAnsi="Figtree" w:cs="Segoe UI"/>
                <w:sz w:val="21"/>
                <w:szCs w:val="21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14:paraId="13A8C0EC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eastAsia="Calibri" w:hAnsi="Figtree" w:cs="Segoe UI"/>
                <w:sz w:val="21"/>
                <w:szCs w:val="21"/>
              </w:rPr>
            </w:pPr>
          </w:p>
        </w:tc>
        <w:tc>
          <w:tcPr>
            <w:tcW w:w="5803" w:type="dxa"/>
            <w:shd w:val="clear" w:color="auto" w:fill="auto"/>
            <w:vAlign w:val="center"/>
          </w:tcPr>
          <w:p w14:paraId="4BFDEB23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eastAsia="Calibri" w:hAnsi="Figtree" w:cs="Segoe UI"/>
                <w:sz w:val="21"/>
                <w:szCs w:val="21"/>
              </w:rPr>
            </w:pPr>
          </w:p>
        </w:tc>
      </w:tr>
      <w:tr w:rsidR="00823252" w:rsidRPr="00B10DA7" w14:paraId="5FE4B9A0" w14:textId="77777777" w:rsidTr="00E04C5E">
        <w:trPr>
          <w:jc w:val="center"/>
        </w:trPr>
        <w:tc>
          <w:tcPr>
            <w:tcW w:w="1407" w:type="dxa"/>
            <w:shd w:val="clear" w:color="auto" w:fill="auto"/>
            <w:vAlign w:val="center"/>
          </w:tcPr>
          <w:p w14:paraId="1407CC72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hAnsi="Figtree" w:cs="Segoe UI"/>
                <w:sz w:val="21"/>
                <w:szCs w:val="21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14:paraId="0A3AE7D1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eastAsia="Calibri" w:hAnsi="Figtree" w:cs="Segoe UI"/>
                <w:sz w:val="21"/>
                <w:szCs w:val="21"/>
              </w:rPr>
            </w:pPr>
          </w:p>
        </w:tc>
        <w:tc>
          <w:tcPr>
            <w:tcW w:w="5803" w:type="dxa"/>
            <w:shd w:val="clear" w:color="auto" w:fill="auto"/>
            <w:vAlign w:val="center"/>
          </w:tcPr>
          <w:p w14:paraId="10DBEB76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eastAsia="Calibri" w:hAnsi="Figtree" w:cs="Segoe UI"/>
                <w:sz w:val="21"/>
                <w:szCs w:val="21"/>
              </w:rPr>
            </w:pPr>
          </w:p>
        </w:tc>
      </w:tr>
      <w:tr w:rsidR="00823252" w:rsidRPr="00B10DA7" w14:paraId="6029E889" w14:textId="77777777" w:rsidTr="00E04C5E">
        <w:trPr>
          <w:jc w:val="center"/>
        </w:trPr>
        <w:tc>
          <w:tcPr>
            <w:tcW w:w="1407" w:type="dxa"/>
            <w:shd w:val="clear" w:color="auto" w:fill="auto"/>
            <w:vAlign w:val="center"/>
          </w:tcPr>
          <w:p w14:paraId="64B20BF6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hAnsi="Figtree" w:cs="Segoe UI"/>
                <w:sz w:val="21"/>
                <w:szCs w:val="21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14:paraId="1D81B83B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eastAsia="Calibri" w:hAnsi="Figtree" w:cs="Segoe UI"/>
                <w:sz w:val="21"/>
                <w:szCs w:val="21"/>
              </w:rPr>
            </w:pPr>
          </w:p>
        </w:tc>
        <w:tc>
          <w:tcPr>
            <w:tcW w:w="5803" w:type="dxa"/>
            <w:shd w:val="clear" w:color="auto" w:fill="auto"/>
            <w:vAlign w:val="center"/>
          </w:tcPr>
          <w:p w14:paraId="14857D70" w14:textId="77777777" w:rsidR="00823252" w:rsidRPr="00B10DA7" w:rsidRDefault="00823252" w:rsidP="00103DAE">
            <w:pPr>
              <w:spacing w:before="60" w:after="60"/>
              <w:jc w:val="center"/>
              <w:rPr>
                <w:rFonts w:ascii="Figtree" w:eastAsia="Calibri" w:hAnsi="Figtree" w:cs="Segoe UI"/>
                <w:sz w:val="21"/>
                <w:szCs w:val="21"/>
              </w:rPr>
            </w:pPr>
          </w:p>
        </w:tc>
      </w:tr>
    </w:tbl>
    <w:p w14:paraId="42CAA81C" w14:textId="77777777" w:rsidR="00823252" w:rsidRPr="00B10DA7" w:rsidRDefault="00823252" w:rsidP="00823252">
      <w:pPr>
        <w:jc w:val="both"/>
        <w:rPr>
          <w:rFonts w:ascii="Figtree" w:hAnsi="Figtree" w:cs="Segoe UI"/>
          <w:sz w:val="21"/>
          <w:szCs w:val="21"/>
        </w:rPr>
      </w:pPr>
    </w:p>
    <w:p w14:paraId="73A019ED" w14:textId="77777777" w:rsidR="00E04C5E" w:rsidRPr="00B10DA7" w:rsidRDefault="00E04C5E" w:rsidP="00E13B7E">
      <w:pPr>
        <w:ind w:left="708"/>
        <w:rPr>
          <w:rFonts w:ascii="Figtree" w:hAnsi="Figtree"/>
          <w:b/>
          <w:bCs/>
          <w:color w:val="FF8C00"/>
          <w:sz w:val="22"/>
          <w:szCs w:val="24"/>
        </w:rPr>
      </w:pPr>
      <w:r w:rsidRPr="00B10DA7">
        <w:rPr>
          <w:rFonts w:ascii="Figtree" w:hAnsi="Figtree"/>
          <w:b/>
          <w:bCs/>
          <w:color w:val="FF8C00"/>
          <w:sz w:val="22"/>
          <w:szCs w:val="24"/>
        </w:rPr>
        <w:t>Revisió del document</w:t>
      </w:r>
    </w:p>
    <w:tbl>
      <w:tblPr>
        <w:tblW w:w="85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3"/>
        <w:gridCol w:w="1273"/>
        <w:gridCol w:w="1878"/>
        <w:gridCol w:w="1610"/>
        <w:gridCol w:w="2898"/>
      </w:tblGrid>
      <w:tr w:rsidR="00E04C5E" w:rsidRPr="00B10DA7" w14:paraId="524E901C" w14:textId="77777777" w:rsidTr="00E04C5E">
        <w:trPr>
          <w:trHeight w:val="244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600F9E8B" w14:textId="77777777" w:rsidR="00E04C5E" w:rsidRPr="00B10DA7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Figtree" w:hAnsi="Figtree" w:cstheme="minorHAnsi"/>
                <w:b/>
                <w:color w:val="FFFFFF" w:themeColor="background1"/>
                <w:spacing w:val="-3"/>
                <w:szCs w:val="20"/>
              </w:rPr>
            </w:pPr>
            <w:r w:rsidRPr="00B10DA7">
              <w:rPr>
                <w:rFonts w:ascii="Figtree" w:hAnsi="Figtree" w:cstheme="minorHAnsi"/>
                <w:b/>
                <w:color w:val="FFFFFF" w:themeColor="background1"/>
                <w:spacing w:val="-3"/>
                <w:szCs w:val="20"/>
              </w:rPr>
              <w:t>Versió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524227AA" w14:textId="77777777" w:rsidR="00E04C5E" w:rsidRPr="00B10DA7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Figtree" w:hAnsi="Figtree" w:cstheme="minorHAnsi"/>
                <w:b/>
                <w:color w:val="FFFFFF" w:themeColor="background1"/>
                <w:spacing w:val="-3"/>
                <w:szCs w:val="20"/>
              </w:rPr>
            </w:pPr>
            <w:r w:rsidRPr="00B10DA7">
              <w:rPr>
                <w:rFonts w:ascii="Figtree" w:hAnsi="Figtree" w:cstheme="minorHAnsi"/>
                <w:b/>
                <w:color w:val="FFFFFF" w:themeColor="background1"/>
                <w:spacing w:val="-3"/>
                <w:szCs w:val="20"/>
              </w:rPr>
              <w:t>Data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4EF8978C" w14:textId="77777777" w:rsidR="00E04C5E" w:rsidRPr="00B10DA7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Figtree" w:hAnsi="Figtree" w:cstheme="minorHAnsi"/>
                <w:b/>
                <w:color w:val="FFFFFF" w:themeColor="background1"/>
                <w:spacing w:val="-3"/>
                <w:szCs w:val="20"/>
              </w:rPr>
            </w:pPr>
            <w:r w:rsidRPr="00B10DA7">
              <w:rPr>
                <w:rFonts w:ascii="Figtree" w:hAnsi="Figtree" w:cstheme="minorHAnsi"/>
                <w:b/>
                <w:color w:val="FFFFFF" w:themeColor="background1"/>
                <w:spacing w:val="-3"/>
                <w:szCs w:val="20"/>
              </w:rPr>
              <w:t>Elaborat</w:t>
            </w: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1DABA31" w14:textId="77777777" w:rsidR="00E04C5E" w:rsidRPr="00B10DA7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Figtree" w:hAnsi="Figtree" w:cstheme="minorHAnsi"/>
                <w:b/>
                <w:color w:val="FFFFFF" w:themeColor="background1"/>
                <w:spacing w:val="-3"/>
                <w:szCs w:val="20"/>
              </w:rPr>
            </w:pPr>
            <w:r w:rsidRPr="00B10DA7">
              <w:rPr>
                <w:rFonts w:ascii="Figtree" w:hAnsi="Figtree" w:cstheme="minorHAnsi"/>
                <w:b/>
                <w:color w:val="FFFFFF" w:themeColor="background1"/>
                <w:spacing w:val="-3"/>
                <w:szCs w:val="20"/>
              </w:rPr>
              <w:t>Revisat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2F25A598" w14:textId="77777777" w:rsidR="00E04C5E" w:rsidRPr="00B10DA7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Figtree" w:hAnsi="Figtree" w:cstheme="minorHAnsi"/>
                <w:b/>
                <w:color w:val="FFFFFF" w:themeColor="background1"/>
                <w:spacing w:val="-3"/>
                <w:szCs w:val="20"/>
              </w:rPr>
            </w:pPr>
            <w:r w:rsidRPr="00B10DA7">
              <w:rPr>
                <w:rFonts w:ascii="Figtree" w:hAnsi="Figtree" w:cstheme="minorHAnsi"/>
                <w:b/>
                <w:color w:val="FFFFFF" w:themeColor="background1"/>
                <w:spacing w:val="-3"/>
                <w:szCs w:val="20"/>
              </w:rPr>
              <w:t>Aprovat</w:t>
            </w:r>
          </w:p>
        </w:tc>
      </w:tr>
      <w:tr w:rsidR="00E04C5E" w:rsidRPr="00B10DA7" w14:paraId="61DAF7B1" w14:textId="77777777" w:rsidTr="00E04C5E">
        <w:trPr>
          <w:trHeight w:val="719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B5E7C" w14:textId="77777777" w:rsidR="00E04C5E" w:rsidRPr="00B10DA7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jc w:val="center"/>
              <w:rPr>
                <w:rFonts w:ascii="Figtree" w:hAnsi="Figtree" w:cs="Segoe UI"/>
                <w:spacing w:val="-3"/>
                <w:sz w:val="21"/>
                <w:szCs w:val="21"/>
              </w:rPr>
            </w:pP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48C7F" w14:textId="77777777" w:rsidR="00E04C5E" w:rsidRPr="00B10DA7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Figtree" w:hAnsi="Figtree" w:cs="Segoe UI"/>
                <w:spacing w:val="-3"/>
                <w:sz w:val="21"/>
                <w:szCs w:val="21"/>
              </w:rPr>
            </w:pP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EA8A0" w14:textId="77777777" w:rsidR="00E04C5E" w:rsidRPr="00B10DA7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before="40" w:after="60"/>
              <w:rPr>
                <w:rFonts w:ascii="Figtree" w:hAnsi="Figtree" w:cs="Segoe UI"/>
                <w:spacing w:val="-3"/>
                <w:sz w:val="21"/>
                <w:szCs w:val="21"/>
              </w:rPr>
            </w:pP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7B659" w14:textId="77777777" w:rsidR="00E04C5E" w:rsidRPr="00B10DA7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Figtree" w:hAnsi="Figtree" w:cs="Segoe UI"/>
                <w:spacing w:val="-3"/>
                <w:sz w:val="21"/>
                <w:szCs w:val="21"/>
              </w:rPr>
            </w:pP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B6552" w14:textId="77777777" w:rsidR="00E04C5E" w:rsidRPr="00B10DA7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Figtree" w:hAnsi="Figtree" w:cs="Segoe UI"/>
                <w:b/>
                <w:spacing w:val="-3"/>
                <w:sz w:val="21"/>
                <w:szCs w:val="21"/>
              </w:rPr>
            </w:pPr>
          </w:p>
        </w:tc>
      </w:tr>
    </w:tbl>
    <w:p w14:paraId="285D39B6" w14:textId="77777777" w:rsidR="00823252" w:rsidRPr="00B10DA7" w:rsidRDefault="00823252" w:rsidP="00823252">
      <w:pPr>
        <w:rPr>
          <w:rFonts w:ascii="Figtree" w:hAnsi="Figtree" w:cs="Segoe UI"/>
          <w:b/>
          <w:bCs/>
          <w:sz w:val="21"/>
          <w:szCs w:val="21"/>
          <w:u w:val="single"/>
        </w:rPr>
      </w:pPr>
    </w:p>
    <w:p w14:paraId="1B7BD0FD" w14:textId="77777777" w:rsidR="00823252" w:rsidRPr="00B10DA7" w:rsidRDefault="00823252" w:rsidP="00823252">
      <w:pPr>
        <w:tabs>
          <w:tab w:val="left" w:pos="7695"/>
        </w:tabs>
        <w:rPr>
          <w:rFonts w:ascii="Figtree" w:hAnsi="Figtree" w:cs="Segoe UI"/>
          <w:sz w:val="21"/>
          <w:szCs w:val="21"/>
        </w:rPr>
      </w:pPr>
      <w:r w:rsidRPr="00B10DA7">
        <w:rPr>
          <w:rFonts w:ascii="Figtree" w:hAnsi="Figtree" w:cs="Segoe UI"/>
          <w:sz w:val="21"/>
          <w:szCs w:val="21"/>
        </w:rPr>
        <w:tab/>
      </w:r>
    </w:p>
    <w:p w14:paraId="780D3387" w14:textId="77777777" w:rsidR="00823252" w:rsidRPr="00B10DA7" w:rsidRDefault="00823252" w:rsidP="00823252">
      <w:pPr>
        <w:tabs>
          <w:tab w:val="left" w:pos="7695"/>
        </w:tabs>
        <w:rPr>
          <w:rFonts w:ascii="Figtree" w:hAnsi="Figtree" w:cs="Segoe UI"/>
          <w:sz w:val="21"/>
          <w:szCs w:val="21"/>
        </w:rPr>
      </w:pPr>
      <w:r w:rsidRPr="00B10DA7">
        <w:rPr>
          <w:rFonts w:ascii="Figtree" w:hAnsi="Figtree" w:cs="Segoe UI"/>
          <w:sz w:val="21"/>
          <w:szCs w:val="21"/>
        </w:rPr>
        <w:tab/>
      </w:r>
    </w:p>
    <w:p w14:paraId="2D7EB609" w14:textId="77777777" w:rsidR="00C74082" w:rsidRPr="00B10DA7" w:rsidRDefault="00823252" w:rsidP="0091038D">
      <w:pPr>
        <w:rPr>
          <w:rFonts w:ascii="Figtree" w:hAnsi="Figtree"/>
        </w:rPr>
      </w:pPr>
      <w:r w:rsidRPr="00B10DA7">
        <w:rPr>
          <w:rFonts w:ascii="Figtree" w:hAnsi="Figtree" w:cs="Segoe UI"/>
          <w:sz w:val="21"/>
          <w:szCs w:val="21"/>
        </w:rPr>
        <w:br w:type="page"/>
      </w:r>
    </w:p>
    <w:p w14:paraId="711A31A3" w14:textId="77777777" w:rsidR="00823252" w:rsidRPr="00B10DA7" w:rsidRDefault="00C22B33" w:rsidP="00160833">
      <w:pPr>
        <w:pageBreakBefore/>
        <w:rPr>
          <w:rFonts w:ascii="Figtree" w:hAnsi="Figtree"/>
          <w:b/>
          <w:bCs/>
          <w:color w:val="FF8C00"/>
          <w:sz w:val="28"/>
          <w:szCs w:val="32"/>
          <w:u w:val="single"/>
        </w:rPr>
      </w:pPr>
      <w:r w:rsidRPr="00B10DA7">
        <w:rPr>
          <w:rFonts w:ascii="Figtree" w:hAnsi="Figtree"/>
          <w:b/>
          <w:bCs/>
          <w:color w:val="FF8C00"/>
          <w:sz w:val="28"/>
          <w:szCs w:val="32"/>
          <w:u w:val="single"/>
        </w:rPr>
        <w:lastRenderedPageBreak/>
        <w:t>Índex</w:t>
      </w:r>
    </w:p>
    <w:p w14:paraId="14EF272A" w14:textId="77777777" w:rsidR="000E36B5" w:rsidRDefault="00AD057C">
      <w:pPr>
        <w:pStyle w:val="IDC1"/>
        <w:rPr>
          <w:rFonts w:asciiTheme="minorHAnsi" w:eastAsiaTheme="minorEastAsia" w:hAnsiTheme="minorHAnsi" w:cstheme="minorBidi"/>
          <w:caps w:val="0"/>
          <w:sz w:val="22"/>
          <w:szCs w:val="22"/>
          <w:lang w:val="ca-ES" w:eastAsia="ca-ES"/>
        </w:rPr>
      </w:pPr>
      <w:r w:rsidRPr="00B10DA7">
        <w:rPr>
          <w:rFonts w:ascii="Figtree" w:hAnsi="Figtree" w:cs="Segoe UI"/>
          <w:caps w:val="0"/>
          <w:szCs w:val="21"/>
          <w:lang w:val="ca-ES"/>
        </w:rPr>
        <w:fldChar w:fldCharType="begin"/>
      </w:r>
      <w:r w:rsidRPr="00B10DA7">
        <w:rPr>
          <w:rFonts w:ascii="Figtree" w:hAnsi="Figtree" w:cs="Segoe UI"/>
          <w:caps w:val="0"/>
          <w:szCs w:val="21"/>
          <w:lang w:val="ca-ES"/>
        </w:rPr>
        <w:instrText xml:space="preserve"> TOC \o "1-3" \u </w:instrText>
      </w:r>
      <w:r w:rsidRPr="00B10DA7">
        <w:rPr>
          <w:rFonts w:ascii="Figtree" w:hAnsi="Figtree" w:cs="Segoe UI"/>
          <w:caps w:val="0"/>
          <w:szCs w:val="21"/>
          <w:lang w:val="ca-ES"/>
        </w:rPr>
        <w:fldChar w:fldCharType="separate"/>
      </w:r>
      <w:r w:rsidR="000E36B5" w:rsidRPr="001D2CAC">
        <w:rPr>
          <w:rFonts w:ascii="Figtree" w:hAnsi="Figtree"/>
        </w:rPr>
        <w:t>1</w:t>
      </w:r>
      <w:r w:rsidR="000E36B5">
        <w:rPr>
          <w:rFonts w:asciiTheme="minorHAnsi" w:eastAsiaTheme="minorEastAsia" w:hAnsiTheme="minorHAnsi" w:cstheme="minorBidi"/>
          <w:caps w:val="0"/>
          <w:sz w:val="22"/>
          <w:szCs w:val="22"/>
          <w:lang w:val="ca-ES" w:eastAsia="ca-ES"/>
        </w:rPr>
        <w:tab/>
      </w:r>
      <w:r w:rsidR="000E36B5" w:rsidRPr="001D2CAC">
        <w:rPr>
          <w:rFonts w:ascii="Figtree" w:hAnsi="Figtree"/>
        </w:rPr>
        <w:t>Introducció i objectius</w:t>
      </w:r>
      <w:r w:rsidR="000E36B5">
        <w:tab/>
      </w:r>
      <w:r w:rsidR="000E36B5">
        <w:fldChar w:fldCharType="begin"/>
      </w:r>
      <w:r w:rsidR="000E36B5">
        <w:instrText xml:space="preserve"> PAGEREF _Toc161590369 \h </w:instrText>
      </w:r>
      <w:r w:rsidR="000E36B5">
        <w:fldChar w:fldCharType="separate"/>
      </w:r>
      <w:r w:rsidR="000E36B5">
        <w:t>4</w:t>
      </w:r>
      <w:r w:rsidR="000E36B5">
        <w:fldChar w:fldCharType="end"/>
      </w:r>
    </w:p>
    <w:p w14:paraId="35BE2DEE" w14:textId="77777777" w:rsidR="000E36B5" w:rsidRDefault="000E36B5">
      <w:pPr>
        <w:pStyle w:val="IDC1"/>
        <w:rPr>
          <w:rFonts w:asciiTheme="minorHAnsi" w:eastAsiaTheme="minorEastAsia" w:hAnsiTheme="minorHAnsi" w:cstheme="minorBidi"/>
          <w:caps w:val="0"/>
          <w:sz w:val="22"/>
          <w:szCs w:val="22"/>
          <w:lang w:val="ca-ES" w:eastAsia="ca-ES"/>
        </w:rPr>
      </w:pPr>
      <w:r w:rsidRPr="001D2CAC">
        <w:rPr>
          <w:rFonts w:ascii="Figtree" w:hAnsi="Figtree"/>
        </w:rPr>
        <w:t>2</w:t>
      </w:r>
      <w:r>
        <w:rPr>
          <w:rFonts w:asciiTheme="minorHAnsi" w:eastAsiaTheme="minorEastAsia" w:hAnsiTheme="minorHAnsi" w:cstheme="minorBidi"/>
          <w:caps w:val="0"/>
          <w:sz w:val="22"/>
          <w:szCs w:val="22"/>
          <w:lang w:val="ca-ES" w:eastAsia="ca-ES"/>
        </w:rPr>
        <w:tab/>
      </w:r>
      <w:r w:rsidRPr="001D2CAC">
        <w:rPr>
          <w:rFonts w:ascii="Figtree" w:hAnsi="Figtree"/>
        </w:rPr>
        <w:t>Informació Aplicació</w:t>
      </w:r>
      <w:r>
        <w:tab/>
      </w:r>
      <w:r>
        <w:fldChar w:fldCharType="begin"/>
      </w:r>
      <w:r>
        <w:instrText xml:space="preserve"> PAGEREF _Toc161590370 \h </w:instrText>
      </w:r>
      <w:r>
        <w:fldChar w:fldCharType="separate"/>
      </w:r>
      <w:r>
        <w:t>5</w:t>
      </w:r>
      <w:r>
        <w:fldChar w:fldCharType="end"/>
      </w:r>
    </w:p>
    <w:p w14:paraId="5BF4DBBA" w14:textId="77777777" w:rsidR="000E36B5" w:rsidRDefault="000E36B5">
      <w:pPr>
        <w:pStyle w:val="IDC2"/>
        <w:tabs>
          <w:tab w:val="left" w:pos="88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2.1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Descripció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B9E475C" w14:textId="77777777" w:rsidR="000E36B5" w:rsidRDefault="000E36B5">
      <w:pPr>
        <w:pStyle w:val="IDC2"/>
        <w:tabs>
          <w:tab w:val="left" w:pos="88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2.2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Informació aplicació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22477A0" w14:textId="77777777" w:rsidR="000E36B5" w:rsidRDefault="000E36B5">
      <w:pPr>
        <w:pStyle w:val="IDC2"/>
        <w:tabs>
          <w:tab w:val="left" w:pos="88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2.3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Dades Proveïdor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C0E21D9" w14:textId="77777777" w:rsidR="000E36B5" w:rsidRDefault="000E36B5">
      <w:pPr>
        <w:pStyle w:val="IDC2"/>
        <w:tabs>
          <w:tab w:val="left" w:pos="88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2.4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Dades Sistemes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5354AD0" w14:textId="77777777" w:rsidR="000E36B5" w:rsidRDefault="000E36B5">
      <w:pPr>
        <w:pStyle w:val="IDC3"/>
        <w:tabs>
          <w:tab w:val="left" w:pos="110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2.4.1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883E441" w14:textId="77777777" w:rsidR="000E36B5" w:rsidRDefault="000E36B5">
      <w:pPr>
        <w:pStyle w:val="IDC3"/>
        <w:tabs>
          <w:tab w:val="left" w:pos="110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2.4.2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Servidor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6D87185" w14:textId="77777777" w:rsidR="000E36B5" w:rsidRDefault="000E36B5">
      <w:pPr>
        <w:pStyle w:val="IDC3"/>
        <w:tabs>
          <w:tab w:val="left" w:pos="110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2.4.3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Instal·lació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887E856" w14:textId="77777777" w:rsidR="000E36B5" w:rsidRDefault="000E36B5">
      <w:pPr>
        <w:pStyle w:val="IDC1"/>
        <w:rPr>
          <w:rFonts w:asciiTheme="minorHAnsi" w:eastAsiaTheme="minorEastAsia" w:hAnsiTheme="minorHAnsi" w:cstheme="minorBidi"/>
          <w:caps w:val="0"/>
          <w:sz w:val="22"/>
          <w:szCs w:val="22"/>
          <w:lang w:val="ca-ES" w:eastAsia="ca-ES"/>
        </w:rPr>
      </w:pPr>
      <w:r w:rsidRPr="001D2CAC">
        <w:rPr>
          <w:rFonts w:ascii="Figtree" w:hAnsi="Figtree"/>
        </w:rPr>
        <w:t>3</w:t>
      </w:r>
      <w:r>
        <w:rPr>
          <w:rFonts w:asciiTheme="minorHAnsi" w:eastAsiaTheme="minorEastAsia" w:hAnsiTheme="minorHAnsi" w:cstheme="minorBidi"/>
          <w:caps w:val="0"/>
          <w:sz w:val="22"/>
          <w:szCs w:val="22"/>
          <w:lang w:val="ca-ES" w:eastAsia="ca-ES"/>
        </w:rPr>
        <w:tab/>
      </w:r>
      <w:r w:rsidRPr="001D2CAC">
        <w:rPr>
          <w:rFonts w:ascii="Figtree" w:hAnsi="Figtree"/>
        </w:rPr>
        <w:t>Suport Atenció Usuari</w:t>
      </w:r>
      <w:r>
        <w:tab/>
      </w:r>
      <w:r>
        <w:fldChar w:fldCharType="begin"/>
      </w:r>
      <w:r>
        <w:instrText xml:space="preserve"> PAGEREF _Toc161590378 \h </w:instrText>
      </w:r>
      <w:r>
        <w:fldChar w:fldCharType="separate"/>
      </w:r>
      <w:r>
        <w:t>6</w:t>
      </w:r>
      <w:r>
        <w:fldChar w:fldCharType="end"/>
      </w:r>
    </w:p>
    <w:p w14:paraId="20E91019" w14:textId="77777777" w:rsidR="000E36B5" w:rsidRDefault="000E36B5">
      <w:pPr>
        <w:pStyle w:val="IDC2"/>
        <w:tabs>
          <w:tab w:val="left" w:pos="88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3.1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Helpdesk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81B554B" w14:textId="77777777" w:rsidR="000E36B5" w:rsidRDefault="000E36B5">
      <w:pPr>
        <w:pStyle w:val="IDC3"/>
        <w:tabs>
          <w:tab w:val="left" w:pos="110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3.1.1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Dades a recollir en cas d’incidència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BA3D94A" w14:textId="77777777" w:rsidR="000E36B5" w:rsidRDefault="000E36B5">
      <w:pPr>
        <w:pStyle w:val="IDC3"/>
        <w:tabs>
          <w:tab w:val="left" w:pos="110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3.1.2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Intervencions en primera trucada, procediments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7D3CAD2" w14:textId="77777777" w:rsidR="000E36B5" w:rsidRDefault="000E36B5">
      <w:pPr>
        <w:pStyle w:val="IDC2"/>
        <w:tabs>
          <w:tab w:val="left" w:pos="88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3.2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Escalat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3189316" w14:textId="77777777" w:rsidR="000E36B5" w:rsidRDefault="000E36B5">
      <w:pPr>
        <w:pStyle w:val="IDC3"/>
        <w:tabs>
          <w:tab w:val="left" w:pos="110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3.2.1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Operacions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0CF80B1" w14:textId="77777777" w:rsidR="000E36B5" w:rsidRDefault="000E36B5">
      <w:pPr>
        <w:pStyle w:val="IDC3"/>
        <w:tabs>
          <w:tab w:val="left" w:pos="110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3.2.2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Sistemes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388EE00" w14:textId="77777777" w:rsidR="000E36B5" w:rsidRDefault="000E36B5">
      <w:pPr>
        <w:pStyle w:val="IDC3"/>
        <w:tabs>
          <w:tab w:val="left" w:pos="110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3.2.3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Responsable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71F5ED2" w14:textId="77777777" w:rsidR="000E36B5" w:rsidRDefault="000E36B5">
      <w:pPr>
        <w:pStyle w:val="IDC2"/>
        <w:tabs>
          <w:tab w:val="left" w:pos="88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3.3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Actuació tècnic de camp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985A2EA" w14:textId="77777777" w:rsidR="000E36B5" w:rsidRDefault="000E36B5">
      <w:pPr>
        <w:pStyle w:val="IDC3"/>
        <w:tabs>
          <w:tab w:val="left" w:pos="110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3.3.1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Procediments pel tècnic de camp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6C7B1F6" w14:textId="77777777" w:rsidR="000E36B5" w:rsidRDefault="000E36B5">
      <w:pPr>
        <w:pStyle w:val="IDC1"/>
        <w:rPr>
          <w:rFonts w:asciiTheme="minorHAnsi" w:eastAsiaTheme="minorEastAsia" w:hAnsiTheme="minorHAnsi" w:cstheme="minorBidi"/>
          <w:caps w:val="0"/>
          <w:sz w:val="22"/>
          <w:szCs w:val="22"/>
          <w:lang w:val="ca-ES" w:eastAsia="ca-ES"/>
        </w:rPr>
      </w:pPr>
      <w:r w:rsidRPr="001D2CAC">
        <w:rPr>
          <w:rFonts w:ascii="Figtree" w:hAnsi="Figtree"/>
        </w:rPr>
        <w:t>4</w:t>
      </w:r>
      <w:r>
        <w:rPr>
          <w:rFonts w:asciiTheme="minorHAnsi" w:eastAsiaTheme="minorEastAsia" w:hAnsiTheme="minorHAnsi" w:cstheme="minorBidi"/>
          <w:caps w:val="0"/>
          <w:sz w:val="22"/>
          <w:szCs w:val="22"/>
          <w:lang w:val="ca-ES" w:eastAsia="ca-ES"/>
        </w:rPr>
        <w:tab/>
      </w:r>
      <w:r w:rsidRPr="001D2CAC">
        <w:rPr>
          <w:rFonts w:ascii="Figtree" w:hAnsi="Figtree"/>
        </w:rPr>
        <w:t>Procediments incidències</w:t>
      </w:r>
      <w:r>
        <w:tab/>
      </w:r>
      <w:r>
        <w:fldChar w:fldCharType="begin"/>
      </w:r>
      <w:r>
        <w:instrText xml:space="preserve"> PAGEREF _Toc161590388 \h </w:instrText>
      </w:r>
      <w:r>
        <w:fldChar w:fldCharType="separate"/>
      </w:r>
      <w:r>
        <w:t>7</w:t>
      </w:r>
      <w:r>
        <w:fldChar w:fldCharType="end"/>
      </w:r>
    </w:p>
    <w:p w14:paraId="16032B19" w14:textId="77777777" w:rsidR="000E36B5" w:rsidRDefault="000E36B5">
      <w:pPr>
        <w:pStyle w:val="IDC2"/>
        <w:tabs>
          <w:tab w:val="left" w:pos="88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4.1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Procediments proveïdor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29913CF" w14:textId="77777777" w:rsidR="000E36B5" w:rsidRDefault="000E36B5">
      <w:pPr>
        <w:pStyle w:val="IDC2"/>
        <w:tabs>
          <w:tab w:val="left" w:pos="880"/>
          <w:tab w:val="right" w:leader="dot" w:pos="9062"/>
        </w:tabs>
        <w:rPr>
          <w:rFonts w:eastAsiaTheme="minorEastAsia"/>
          <w:noProof/>
          <w:sz w:val="22"/>
          <w:lang w:eastAsia="ca-ES"/>
        </w:rPr>
      </w:pPr>
      <w:r w:rsidRPr="001D2CAC">
        <w:rPr>
          <w:rFonts w:ascii="Figtree" w:hAnsi="Figtree"/>
          <w:noProof/>
        </w:rPr>
        <w:t>4.2</w:t>
      </w:r>
      <w:r>
        <w:rPr>
          <w:rFonts w:eastAsiaTheme="minorEastAsia"/>
          <w:noProof/>
          <w:sz w:val="22"/>
          <w:lang w:eastAsia="ca-ES"/>
        </w:rPr>
        <w:tab/>
      </w:r>
      <w:r w:rsidRPr="001D2CAC">
        <w:rPr>
          <w:rFonts w:ascii="Figtree" w:hAnsi="Figtree"/>
          <w:noProof/>
        </w:rPr>
        <w:t>Procediments tècnics suport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_Toc161590390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99A8BF" w14:textId="77777777" w:rsidR="00823252" w:rsidRPr="00B10DA7" w:rsidRDefault="00AD057C" w:rsidP="006D42C0">
      <w:pPr>
        <w:rPr>
          <w:rFonts w:ascii="Figtree" w:hAnsi="Figtree" w:cs="Segoe UI"/>
          <w:sz w:val="21"/>
          <w:szCs w:val="21"/>
        </w:rPr>
      </w:pPr>
      <w:r w:rsidRPr="00B10DA7">
        <w:rPr>
          <w:rFonts w:ascii="Figtree" w:eastAsia="Times New Roman" w:hAnsi="Figtree" w:cs="Segoe UI"/>
          <w:caps/>
          <w:noProof/>
          <w:sz w:val="21"/>
          <w:szCs w:val="21"/>
          <w:lang w:eastAsia="es-ES"/>
        </w:rPr>
        <w:fldChar w:fldCharType="end"/>
      </w:r>
    </w:p>
    <w:p w14:paraId="42EB51DF" w14:textId="77777777" w:rsidR="00C74082" w:rsidRPr="00B10DA7" w:rsidRDefault="00C74082">
      <w:pPr>
        <w:spacing w:after="160" w:line="259" w:lineRule="auto"/>
        <w:rPr>
          <w:rFonts w:ascii="Figtree" w:hAnsi="Figtree"/>
        </w:rPr>
      </w:pPr>
    </w:p>
    <w:p w14:paraId="58B0B17A" w14:textId="77777777" w:rsidR="009B502A" w:rsidRPr="00B10DA7" w:rsidRDefault="009B502A" w:rsidP="009B502A">
      <w:pPr>
        <w:rPr>
          <w:rFonts w:ascii="Figtree" w:hAnsi="Figtree"/>
        </w:rPr>
      </w:pPr>
      <w:r w:rsidRPr="00B10DA7">
        <w:rPr>
          <w:rFonts w:ascii="Figtree" w:hAnsi="Figtree"/>
        </w:rPr>
        <w:br/>
      </w:r>
    </w:p>
    <w:p w14:paraId="0D956A84" w14:textId="77777777" w:rsidR="000A14FF" w:rsidRPr="00B10DA7" w:rsidRDefault="000A14FF">
      <w:pPr>
        <w:spacing w:after="160" w:line="259" w:lineRule="auto"/>
        <w:rPr>
          <w:rFonts w:ascii="Figtree" w:eastAsia="Times New Roman" w:hAnsi="Figtree" w:cs="Times New Roman"/>
          <w:b/>
          <w:iCs/>
          <w:color w:val="C45911" w:themeColor="accent2" w:themeShade="BF"/>
          <w:kern w:val="28"/>
          <w:sz w:val="24"/>
          <w:szCs w:val="20"/>
          <w:u w:val="single"/>
          <w:lang w:eastAsia="es-ES"/>
        </w:rPr>
      </w:pPr>
      <w:r w:rsidRPr="00B10DA7">
        <w:rPr>
          <w:rFonts w:ascii="Figtree" w:hAnsi="Figtree"/>
        </w:rPr>
        <w:br w:type="page"/>
      </w:r>
    </w:p>
    <w:p w14:paraId="38241196" w14:textId="77777777" w:rsidR="000E36B5" w:rsidRDefault="000E36B5" w:rsidP="00C41E8D">
      <w:pPr>
        <w:pStyle w:val="Ttol1"/>
        <w:rPr>
          <w:rFonts w:ascii="Figtree" w:hAnsi="Figtree"/>
        </w:rPr>
      </w:pPr>
      <w:bookmarkStart w:id="9" w:name="_Toc161590369"/>
      <w:r>
        <w:rPr>
          <w:rFonts w:ascii="Figtree" w:hAnsi="Figtree"/>
        </w:rPr>
        <w:lastRenderedPageBreak/>
        <w:t>Introducció i objectius</w:t>
      </w:r>
      <w:bookmarkEnd w:id="9"/>
    </w:p>
    <w:p w14:paraId="5AC373D8" w14:textId="77777777" w:rsidR="000E36B5" w:rsidRDefault="000E36B5" w:rsidP="000E36B5">
      <w:r>
        <w:t>Aquest document té com objectiu el de recollir la informació necessària de cadascuna de les aplicacions que la DSI posa a disposició dels seus usuaris.</w:t>
      </w:r>
    </w:p>
    <w:p w14:paraId="174002D5" w14:textId="77777777" w:rsidR="000E36B5" w:rsidRPr="000E36B5" w:rsidRDefault="000E36B5" w:rsidP="000E36B5">
      <w:r>
        <w:t>En cas que l’aplicació formi part d’un Servei global, la informació redundada d’aquest document farà referència mitjançant un enllaç al document de descripció detallada del Servei.</w:t>
      </w:r>
    </w:p>
    <w:p w14:paraId="0DB9654C" w14:textId="77777777" w:rsidR="00C22B33" w:rsidRPr="00B10DA7" w:rsidRDefault="004422F7" w:rsidP="00C41E8D">
      <w:pPr>
        <w:pStyle w:val="Ttol1"/>
        <w:rPr>
          <w:rFonts w:ascii="Figtree" w:hAnsi="Figtree"/>
        </w:rPr>
      </w:pPr>
      <w:bookmarkStart w:id="10" w:name="_Toc161590370"/>
      <w:r w:rsidRPr="00B10DA7">
        <w:rPr>
          <w:rFonts w:ascii="Figtree" w:hAnsi="Figtree"/>
        </w:rPr>
        <w:lastRenderedPageBreak/>
        <w:t xml:space="preserve">Informació </w:t>
      </w:r>
      <w:r w:rsidR="00B10DA7" w:rsidRPr="00B10DA7">
        <w:rPr>
          <w:rFonts w:ascii="Figtree" w:hAnsi="Figtree"/>
        </w:rPr>
        <w:t>Aplicació</w:t>
      </w:r>
      <w:bookmarkEnd w:id="10"/>
    </w:p>
    <w:p w14:paraId="1C6FC5C4" w14:textId="77777777" w:rsidR="00782537" w:rsidRPr="00B10DA7" w:rsidRDefault="004422F7" w:rsidP="00A63CDA">
      <w:pPr>
        <w:pStyle w:val="Ttol2"/>
        <w:rPr>
          <w:rFonts w:ascii="Figtree" w:hAnsi="Figtree"/>
        </w:rPr>
      </w:pPr>
      <w:bookmarkStart w:id="11" w:name="_Toc161590371"/>
      <w:r w:rsidRPr="00B10DA7">
        <w:rPr>
          <w:rFonts w:ascii="Figtree" w:hAnsi="Figtree"/>
        </w:rPr>
        <w:t>Descripció</w:t>
      </w:r>
      <w:bookmarkEnd w:id="11"/>
    </w:p>
    <w:p w14:paraId="0702A9AD" w14:textId="77777777" w:rsidR="0074045C" w:rsidRPr="00B10DA7" w:rsidRDefault="00DA2B85" w:rsidP="00B10DA7">
      <w:pPr>
        <w:ind w:left="708"/>
        <w:rPr>
          <w:rFonts w:ascii="Figtree" w:hAnsi="Figtree"/>
        </w:rPr>
      </w:pPr>
      <w:r w:rsidRPr="00B10DA7">
        <w:rPr>
          <w:rFonts w:ascii="Figtree" w:hAnsi="Figtree"/>
        </w:rPr>
        <w:t>Petita descripció de l’aplicació</w:t>
      </w:r>
    </w:p>
    <w:p w14:paraId="0C34118A" w14:textId="77777777" w:rsidR="00136D15" w:rsidRPr="00B10DA7" w:rsidRDefault="00B10DA7" w:rsidP="00B10DA7">
      <w:pPr>
        <w:ind w:left="708"/>
        <w:rPr>
          <w:rFonts w:ascii="Figtree" w:hAnsi="Figtree"/>
        </w:rPr>
      </w:pPr>
      <w:r w:rsidRPr="00B10DA7">
        <w:rPr>
          <w:rFonts w:ascii="Figtree" w:hAnsi="Figtree"/>
        </w:rPr>
        <w:t>Enllaç al document del servei afectat, si és el cas</w:t>
      </w:r>
      <w:r w:rsidR="00136D15" w:rsidRPr="00B10DA7">
        <w:rPr>
          <w:rFonts w:ascii="Figtree" w:hAnsi="Figtree"/>
        </w:rPr>
        <w:t xml:space="preserve"> </w:t>
      </w:r>
    </w:p>
    <w:p w14:paraId="44919DBE" w14:textId="77777777" w:rsidR="006B4510" w:rsidRPr="00B10DA7" w:rsidRDefault="00DA2B85" w:rsidP="004422F7">
      <w:pPr>
        <w:pStyle w:val="Ttol2"/>
        <w:rPr>
          <w:rFonts w:ascii="Figtree" w:hAnsi="Figtree"/>
        </w:rPr>
      </w:pPr>
      <w:bookmarkStart w:id="12" w:name="_Toc161590372"/>
      <w:r w:rsidRPr="00B10DA7">
        <w:rPr>
          <w:rFonts w:ascii="Figtree" w:hAnsi="Figtree"/>
        </w:rPr>
        <w:t>Informació a</w:t>
      </w:r>
      <w:r w:rsidR="004422F7" w:rsidRPr="00B10DA7">
        <w:rPr>
          <w:rFonts w:ascii="Figtree" w:hAnsi="Figtree"/>
        </w:rPr>
        <w:t>plicació</w:t>
      </w:r>
      <w:bookmarkEnd w:id="12"/>
    </w:p>
    <w:p w14:paraId="215D6E39" w14:textId="77777777" w:rsidR="00DA2B85" w:rsidRPr="00B10DA7" w:rsidRDefault="00DA2B85" w:rsidP="00B10DA7">
      <w:pPr>
        <w:ind w:left="708"/>
        <w:rPr>
          <w:rFonts w:ascii="Figtree" w:hAnsi="Figtree"/>
        </w:rPr>
      </w:pPr>
      <w:r w:rsidRPr="00B10DA7">
        <w:rPr>
          <w:rFonts w:ascii="Figtree" w:hAnsi="Figtree"/>
        </w:rPr>
        <w:t>Nom de l’aplicació</w:t>
      </w:r>
    </w:p>
    <w:p w14:paraId="185A3F46" w14:textId="77777777" w:rsidR="00DA2B85" w:rsidRPr="00B10DA7" w:rsidRDefault="00DA2B85" w:rsidP="00B10DA7">
      <w:pPr>
        <w:ind w:left="708"/>
        <w:rPr>
          <w:rFonts w:ascii="Figtree" w:hAnsi="Figtree"/>
        </w:rPr>
      </w:pPr>
      <w:r w:rsidRPr="00B10DA7">
        <w:rPr>
          <w:rFonts w:ascii="Figtree" w:hAnsi="Figtree"/>
        </w:rPr>
        <w:t>Manuals o informació que envia el proveïdor</w:t>
      </w:r>
    </w:p>
    <w:p w14:paraId="593A2D9B" w14:textId="77777777" w:rsidR="004422F7" w:rsidRPr="00B10DA7" w:rsidRDefault="004422F7" w:rsidP="004422F7">
      <w:pPr>
        <w:pStyle w:val="Ttol2"/>
        <w:rPr>
          <w:rFonts w:ascii="Figtree" w:hAnsi="Figtree"/>
        </w:rPr>
      </w:pPr>
      <w:bookmarkStart w:id="13" w:name="_Toc161590373"/>
      <w:r w:rsidRPr="00B10DA7">
        <w:rPr>
          <w:rFonts w:ascii="Figtree" w:hAnsi="Figtree"/>
        </w:rPr>
        <w:t>Dades Proveïdor</w:t>
      </w:r>
      <w:bookmarkEnd w:id="13"/>
    </w:p>
    <w:p w14:paraId="27F47099" w14:textId="77777777" w:rsidR="0074045C" w:rsidRPr="00B10DA7" w:rsidRDefault="00DA2B85" w:rsidP="00B10DA7">
      <w:pPr>
        <w:ind w:left="708"/>
        <w:rPr>
          <w:rFonts w:ascii="Figtree" w:hAnsi="Figtree"/>
        </w:rPr>
      </w:pPr>
      <w:r w:rsidRPr="00B10DA7">
        <w:rPr>
          <w:rFonts w:ascii="Figtree" w:hAnsi="Figtree"/>
        </w:rPr>
        <w:t>Correu</w:t>
      </w:r>
    </w:p>
    <w:p w14:paraId="67905687" w14:textId="77777777" w:rsidR="00DA2B85" w:rsidRPr="00B10DA7" w:rsidRDefault="00DA2B85" w:rsidP="00B10DA7">
      <w:pPr>
        <w:ind w:left="708"/>
        <w:rPr>
          <w:rFonts w:ascii="Figtree" w:hAnsi="Figtree"/>
        </w:rPr>
      </w:pPr>
      <w:r w:rsidRPr="00B10DA7">
        <w:rPr>
          <w:rFonts w:ascii="Figtree" w:hAnsi="Figtree"/>
        </w:rPr>
        <w:t>Telèfon contacte</w:t>
      </w:r>
    </w:p>
    <w:p w14:paraId="275454AF" w14:textId="77777777" w:rsidR="00DA2B85" w:rsidRPr="00B10DA7" w:rsidRDefault="00DA2B85" w:rsidP="00B10DA7">
      <w:pPr>
        <w:ind w:left="708"/>
        <w:rPr>
          <w:rFonts w:ascii="Figtree" w:hAnsi="Figtree"/>
        </w:rPr>
      </w:pPr>
      <w:r w:rsidRPr="00B10DA7">
        <w:rPr>
          <w:rFonts w:ascii="Figtree" w:hAnsi="Figtree"/>
        </w:rPr>
        <w:t>Telèfon guàrdies</w:t>
      </w:r>
    </w:p>
    <w:p w14:paraId="694176AB" w14:textId="77777777" w:rsidR="00DA2B85" w:rsidRPr="00B10DA7" w:rsidRDefault="00DA2B85" w:rsidP="00B10DA7">
      <w:pPr>
        <w:ind w:left="708"/>
        <w:rPr>
          <w:rFonts w:ascii="Figtree" w:hAnsi="Figtree"/>
        </w:rPr>
      </w:pPr>
      <w:r w:rsidRPr="00B10DA7">
        <w:rPr>
          <w:rFonts w:ascii="Figtree" w:hAnsi="Figtree"/>
        </w:rPr>
        <w:t>Suport contractat</w:t>
      </w:r>
    </w:p>
    <w:p w14:paraId="0F7267B3" w14:textId="77777777" w:rsidR="00DA2B85" w:rsidRPr="00B10DA7" w:rsidRDefault="00DA2B85" w:rsidP="00DA2B85">
      <w:pPr>
        <w:pStyle w:val="Ttol2"/>
        <w:rPr>
          <w:rFonts w:ascii="Figtree" w:hAnsi="Figtree"/>
        </w:rPr>
      </w:pPr>
      <w:bookmarkStart w:id="14" w:name="_Toc161590374"/>
      <w:r w:rsidRPr="00B10DA7">
        <w:rPr>
          <w:rFonts w:ascii="Figtree" w:hAnsi="Figtree"/>
        </w:rPr>
        <w:t>Dades Sistemes</w:t>
      </w:r>
      <w:bookmarkEnd w:id="14"/>
    </w:p>
    <w:p w14:paraId="3300EEE2" w14:textId="77777777" w:rsidR="00D54D7D" w:rsidRPr="00B10DA7" w:rsidRDefault="00D54D7D" w:rsidP="00B10DA7">
      <w:pPr>
        <w:ind w:firstLine="708"/>
        <w:rPr>
          <w:rFonts w:ascii="Figtree" w:hAnsi="Figtree"/>
        </w:rPr>
      </w:pPr>
      <w:r w:rsidRPr="00B10DA7">
        <w:rPr>
          <w:rFonts w:ascii="Figtree" w:hAnsi="Figtree"/>
        </w:rPr>
        <w:t>Indicacions importants de Sistemes</w:t>
      </w:r>
    </w:p>
    <w:p w14:paraId="45D91810" w14:textId="77777777" w:rsidR="00772242" w:rsidRPr="00B10DA7" w:rsidRDefault="00772242" w:rsidP="00772242">
      <w:pPr>
        <w:pStyle w:val="Ttol3"/>
        <w:rPr>
          <w:rFonts w:ascii="Figtree" w:hAnsi="Figtree"/>
        </w:rPr>
      </w:pPr>
      <w:bookmarkStart w:id="15" w:name="_Toc161590375"/>
      <w:r w:rsidRPr="00B10DA7">
        <w:rPr>
          <w:rFonts w:ascii="Figtree" w:hAnsi="Figtree"/>
        </w:rPr>
        <w:t>Hardware</w:t>
      </w:r>
      <w:bookmarkEnd w:id="15"/>
    </w:p>
    <w:p w14:paraId="347CEDFD" w14:textId="77777777" w:rsidR="009C0248" w:rsidRPr="00B10DA7" w:rsidRDefault="009C0248" w:rsidP="00B10DA7">
      <w:pPr>
        <w:ind w:left="996"/>
        <w:rPr>
          <w:rFonts w:ascii="Figtree" w:hAnsi="Figtree"/>
        </w:rPr>
      </w:pPr>
      <w:r w:rsidRPr="00B10DA7">
        <w:rPr>
          <w:rFonts w:ascii="Figtree" w:hAnsi="Figtree"/>
        </w:rPr>
        <w:t>Dispositius utilitzats (</w:t>
      </w:r>
      <w:proofErr w:type="spellStart"/>
      <w:r w:rsidRPr="00B10DA7">
        <w:rPr>
          <w:rFonts w:ascii="Figtree" w:hAnsi="Figtree"/>
        </w:rPr>
        <w:t>PCs</w:t>
      </w:r>
      <w:proofErr w:type="spellEnd"/>
      <w:r w:rsidRPr="00B10DA7">
        <w:rPr>
          <w:rFonts w:ascii="Figtree" w:hAnsi="Figtree"/>
        </w:rPr>
        <w:t>, impressores</w:t>
      </w:r>
      <w:r w:rsidR="00B10DA7" w:rsidRPr="00B10DA7">
        <w:rPr>
          <w:rFonts w:ascii="Figtree" w:hAnsi="Figtree"/>
        </w:rPr>
        <w:t>, etc.</w:t>
      </w:r>
      <w:r w:rsidRPr="00B10DA7">
        <w:rPr>
          <w:rFonts w:ascii="Figtree" w:hAnsi="Figtree"/>
        </w:rPr>
        <w:t>)</w:t>
      </w:r>
    </w:p>
    <w:p w14:paraId="37C2C406" w14:textId="77777777" w:rsidR="00772242" w:rsidRPr="00B10DA7" w:rsidRDefault="00772242" w:rsidP="00B10DA7">
      <w:pPr>
        <w:ind w:left="996"/>
        <w:rPr>
          <w:rFonts w:ascii="Figtree" w:hAnsi="Figtree"/>
        </w:rPr>
      </w:pPr>
      <w:r w:rsidRPr="00B10DA7">
        <w:rPr>
          <w:rFonts w:ascii="Figtree" w:hAnsi="Figtree"/>
        </w:rPr>
        <w:t xml:space="preserve">Especificacions dels dispositius </w:t>
      </w:r>
      <w:r w:rsidR="009C0248" w:rsidRPr="00B10DA7">
        <w:rPr>
          <w:rFonts w:ascii="Figtree" w:hAnsi="Figtree"/>
        </w:rPr>
        <w:t xml:space="preserve">(RAM, </w:t>
      </w:r>
      <w:r w:rsidR="00B10DA7" w:rsidRPr="00B10DA7">
        <w:rPr>
          <w:rFonts w:ascii="Figtree" w:hAnsi="Figtree"/>
        </w:rPr>
        <w:t>etc.)</w:t>
      </w:r>
    </w:p>
    <w:p w14:paraId="45E6EE19" w14:textId="77777777" w:rsidR="00772242" w:rsidRPr="00B10DA7" w:rsidRDefault="00B10DA7" w:rsidP="00B10DA7">
      <w:pPr>
        <w:ind w:left="996"/>
        <w:rPr>
          <w:rFonts w:ascii="Figtree" w:hAnsi="Figtree"/>
        </w:rPr>
      </w:pPr>
      <w:r w:rsidRPr="00B10DA7">
        <w:rPr>
          <w:rFonts w:ascii="Figtree" w:hAnsi="Figtree"/>
        </w:rPr>
        <w:t>Propietat: FGS/IR/P</w:t>
      </w:r>
      <w:r w:rsidR="00772242" w:rsidRPr="00B10DA7">
        <w:rPr>
          <w:rFonts w:ascii="Figtree" w:hAnsi="Figtree"/>
        </w:rPr>
        <w:t>roveïdor</w:t>
      </w:r>
    </w:p>
    <w:p w14:paraId="47491FB4" w14:textId="77777777" w:rsidR="00DA2B85" w:rsidRPr="00B10DA7" w:rsidRDefault="00DA2B85" w:rsidP="00D54D7D">
      <w:pPr>
        <w:pStyle w:val="Ttol3"/>
        <w:rPr>
          <w:rFonts w:ascii="Figtree" w:hAnsi="Figtree"/>
        </w:rPr>
      </w:pPr>
      <w:bookmarkStart w:id="16" w:name="_Toc161590376"/>
      <w:r w:rsidRPr="00B10DA7">
        <w:rPr>
          <w:rFonts w:ascii="Figtree" w:hAnsi="Figtree"/>
        </w:rPr>
        <w:t>Servidor</w:t>
      </w:r>
      <w:bookmarkEnd w:id="16"/>
      <w:r w:rsidRPr="00B10DA7">
        <w:rPr>
          <w:rFonts w:ascii="Figtree" w:hAnsi="Figtree"/>
        </w:rPr>
        <w:t xml:space="preserve"> </w:t>
      </w:r>
    </w:p>
    <w:p w14:paraId="5B522870" w14:textId="77777777" w:rsidR="009C0248" w:rsidRPr="00B10DA7" w:rsidRDefault="009C0248" w:rsidP="00B10DA7">
      <w:pPr>
        <w:ind w:left="996"/>
        <w:rPr>
          <w:rFonts w:ascii="Figtree" w:hAnsi="Figtree"/>
        </w:rPr>
      </w:pPr>
      <w:r w:rsidRPr="00B10DA7">
        <w:rPr>
          <w:rFonts w:ascii="Figtree" w:hAnsi="Figtree"/>
        </w:rPr>
        <w:t xml:space="preserve">Nombrar </w:t>
      </w:r>
    </w:p>
    <w:p w14:paraId="79E627AD" w14:textId="77777777" w:rsidR="009C0248" w:rsidRPr="00B10DA7" w:rsidRDefault="009C0248" w:rsidP="00B10DA7">
      <w:pPr>
        <w:ind w:left="996"/>
        <w:rPr>
          <w:rFonts w:ascii="Figtree" w:hAnsi="Figtree"/>
        </w:rPr>
      </w:pPr>
      <w:r w:rsidRPr="00B10DA7">
        <w:rPr>
          <w:rFonts w:ascii="Figtree" w:hAnsi="Figtree"/>
        </w:rPr>
        <w:t>Qui dona suport (Sistemes o proveïdor)</w:t>
      </w:r>
    </w:p>
    <w:p w14:paraId="0D8D13A2" w14:textId="77777777" w:rsidR="00C97908" w:rsidRPr="00B10DA7" w:rsidRDefault="00C97908" w:rsidP="00C97908">
      <w:pPr>
        <w:pStyle w:val="Ttol3"/>
        <w:rPr>
          <w:rFonts w:ascii="Figtree" w:hAnsi="Figtree"/>
        </w:rPr>
      </w:pPr>
      <w:bookmarkStart w:id="17" w:name="_Toc161590377"/>
      <w:r w:rsidRPr="00B10DA7">
        <w:rPr>
          <w:rFonts w:ascii="Figtree" w:hAnsi="Figtree"/>
        </w:rPr>
        <w:t>Instal·lació</w:t>
      </w:r>
      <w:bookmarkEnd w:id="17"/>
    </w:p>
    <w:p w14:paraId="7836E406" w14:textId="77777777" w:rsidR="00C97908" w:rsidRPr="00B10DA7" w:rsidRDefault="00C97908" w:rsidP="00B10DA7">
      <w:pPr>
        <w:ind w:left="996"/>
        <w:rPr>
          <w:rFonts w:ascii="Figtree" w:hAnsi="Figtree"/>
        </w:rPr>
      </w:pPr>
      <w:r w:rsidRPr="00B10DA7">
        <w:rPr>
          <w:rFonts w:ascii="Figtree" w:hAnsi="Figtree"/>
        </w:rPr>
        <w:t>Local/APPV</w:t>
      </w:r>
    </w:p>
    <w:p w14:paraId="6CD6A088" w14:textId="77777777" w:rsidR="0074045C" w:rsidRPr="00B10DA7" w:rsidRDefault="00D54D7D" w:rsidP="00B10DA7">
      <w:pPr>
        <w:ind w:left="996"/>
        <w:rPr>
          <w:rFonts w:ascii="Figtree" w:hAnsi="Figtree"/>
        </w:rPr>
      </w:pPr>
      <w:r w:rsidRPr="00B10DA7">
        <w:rPr>
          <w:rFonts w:ascii="Figtree" w:hAnsi="Figtree"/>
        </w:rPr>
        <w:t>Permís APPV</w:t>
      </w:r>
    </w:p>
    <w:p w14:paraId="00D9600B" w14:textId="77777777" w:rsidR="00D54D7D" w:rsidRPr="00B10DA7" w:rsidRDefault="00D54D7D" w:rsidP="00B10DA7">
      <w:pPr>
        <w:ind w:left="996"/>
        <w:rPr>
          <w:rFonts w:ascii="Figtree" w:hAnsi="Figtree"/>
        </w:rPr>
      </w:pPr>
      <w:r w:rsidRPr="00B10DA7">
        <w:rPr>
          <w:rFonts w:ascii="Figtree" w:hAnsi="Figtree"/>
        </w:rPr>
        <w:t>Llicència</w:t>
      </w:r>
    </w:p>
    <w:p w14:paraId="2E46495C" w14:textId="77777777" w:rsidR="00A26B56" w:rsidRPr="00B10DA7" w:rsidRDefault="004422F7" w:rsidP="00782537">
      <w:pPr>
        <w:pStyle w:val="Ttol1"/>
        <w:rPr>
          <w:rFonts w:ascii="Figtree" w:hAnsi="Figtree"/>
        </w:rPr>
      </w:pPr>
      <w:bookmarkStart w:id="18" w:name="_Toc161590378"/>
      <w:r w:rsidRPr="00B10DA7">
        <w:rPr>
          <w:rFonts w:ascii="Figtree" w:hAnsi="Figtree"/>
        </w:rPr>
        <w:lastRenderedPageBreak/>
        <w:t>Suport Atenció Usuari</w:t>
      </w:r>
      <w:bookmarkEnd w:id="18"/>
    </w:p>
    <w:p w14:paraId="59790D36" w14:textId="77777777" w:rsidR="00782537" w:rsidRPr="00B10DA7" w:rsidRDefault="004422F7" w:rsidP="00782537">
      <w:pPr>
        <w:pStyle w:val="Ttol2"/>
        <w:rPr>
          <w:rFonts w:ascii="Figtree" w:hAnsi="Figtree"/>
        </w:rPr>
      </w:pPr>
      <w:bookmarkStart w:id="19" w:name="_Toc161590379"/>
      <w:proofErr w:type="spellStart"/>
      <w:r w:rsidRPr="00B10DA7">
        <w:rPr>
          <w:rFonts w:ascii="Figtree" w:hAnsi="Figtree"/>
        </w:rPr>
        <w:t>Helpdesk</w:t>
      </w:r>
      <w:bookmarkEnd w:id="19"/>
      <w:proofErr w:type="spellEnd"/>
    </w:p>
    <w:p w14:paraId="13FCBE34" w14:textId="77777777" w:rsidR="006B4510" w:rsidRPr="00B10DA7" w:rsidRDefault="00DA2B85" w:rsidP="00782537">
      <w:pPr>
        <w:pStyle w:val="Ttol3"/>
        <w:rPr>
          <w:rFonts w:ascii="Figtree" w:hAnsi="Figtree"/>
        </w:rPr>
      </w:pPr>
      <w:bookmarkStart w:id="20" w:name="_Toc161590380"/>
      <w:r w:rsidRPr="00B10DA7">
        <w:rPr>
          <w:rFonts w:ascii="Figtree" w:hAnsi="Figtree"/>
        </w:rPr>
        <w:t>Dades a recollir en cas d’incidència</w:t>
      </w:r>
      <w:bookmarkEnd w:id="20"/>
    </w:p>
    <w:p w14:paraId="62198A22" w14:textId="77777777" w:rsidR="00782537" w:rsidRPr="00B10DA7" w:rsidRDefault="009C0248" w:rsidP="00B10DA7">
      <w:pPr>
        <w:ind w:left="288" w:firstLine="708"/>
        <w:rPr>
          <w:rFonts w:ascii="Figtree" w:hAnsi="Figtree"/>
        </w:rPr>
      </w:pPr>
      <w:r w:rsidRPr="00B10DA7">
        <w:rPr>
          <w:rFonts w:ascii="Figtree" w:hAnsi="Figtree"/>
        </w:rPr>
        <w:t>Formació per part del Responsable</w:t>
      </w:r>
    </w:p>
    <w:p w14:paraId="08D531DE" w14:textId="77777777" w:rsidR="006B4510" w:rsidRPr="00B10DA7" w:rsidRDefault="00DA2B85" w:rsidP="00DA2B85">
      <w:pPr>
        <w:pStyle w:val="Ttol3"/>
        <w:rPr>
          <w:rFonts w:ascii="Figtree" w:hAnsi="Figtree"/>
        </w:rPr>
      </w:pPr>
      <w:bookmarkStart w:id="21" w:name="_Toc161590381"/>
      <w:r w:rsidRPr="00B10DA7">
        <w:rPr>
          <w:rFonts w:ascii="Figtree" w:hAnsi="Figtree"/>
        </w:rPr>
        <w:t>Intervencions en primera trucada</w:t>
      </w:r>
      <w:r w:rsidR="00621672" w:rsidRPr="00B10DA7">
        <w:rPr>
          <w:rFonts w:ascii="Figtree" w:hAnsi="Figtree"/>
        </w:rPr>
        <w:t>, procediments</w:t>
      </w:r>
      <w:bookmarkEnd w:id="21"/>
    </w:p>
    <w:p w14:paraId="75E6BA42" w14:textId="77777777" w:rsidR="00B10DA7" w:rsidRPr="00B10DA7" w:rsidRDefault="00B10DA7" w:rsidP="00B10DA7">
      <w:pPr>
        <w:ind w:left="288" w:firstLine="708"/>
        <w:rPr>
          <w:rFonts w:ascii="Figtree" w:hAnsi="Figtree"/>
        </w:rPr>
      </w:pPr>
      <w:r w:rsidRPr="00B10DA7">
        <w:rPr>
          <w:rFonts w:ascii="Figtree" w:hAnsi="Figtree"/>
        </w:rPr>
        <w:t>Facilitar per part del Responsable</w:t>
      </w:r>
    </w:p>
    <w:p w14:paraId="2F84610D" w14:textId="77777777" w:rsidR="00DF1E95" w:rsidRPr="00B10DA7" w:rsidRDefault="004422F7" w:rsidP="004422F7">
      <w:pPr>
        <w:pStyle w:val="Ttol2"/>
        <w:rPr>
          <w:rFonts w:ascii="Figtree" w:hAnsi="Figtree"/>
        </w:rPr>
      </w:pPr>
      <w:bookmarkStart w:id="22" w:name="_Hlk119662638"/>
      <w:bookmarkStart w:id="23" w:name="_Toc161590382"/>
      <w:bookmarkEnd w:id="22"/>
      <w:r w:rsidRPr="00B10DA7">
        <w:rPr>
          <w:rFonts w:ascii="Figtree" w:hAnsi="Figtree"/>
        </w:rPr>
        <w:t>Escalat</w:t>
      </w:r>
      <w:bookmarkEnd w:id="23"/>
      <w:r w:rsidRPr="00B10DA7">
        <w:rPr>
          <w:rFonts w:ascii="Figtree" w:hAnsi="Figtree"/>
        </w:rPr>
        <w:t xml:space="preserve"> </w:t>
      </w:r>
    </w:p>
    <w:p w14:paraId="048BF8EE" w14:textId="77777777" w:rsidR="00621672" w:rsidRPr="00B10DA7" w:rsidRDefault="00621672" w:rsidP="004422F7">
      <w:pPr>
        <w:pStyle w:val="Ttol3"/>
        <w:rPr>
          <w:rFonts w:ascii="Figtree" w:hAnsi="Figtree"/>
        </w:rPr>
      </w:pPr>
      <w:bookmarkStart w:id="24" w:name="_Toc161590383"/>
      <w:r w:rsidRPr="00B10DA7">
        <w:rPr>
          <w:rFonts w:ascii="Figtree" w:hAnsi="Figtree"/>
        </w:rPr>
        <w:t>Operacions</w:t>
      </w:r>
      <w:bookmarkEnd w:id="24"/>
    </w:p>
    <w:p w14:paraId="08D987B3" w14:textId="77777777" w:rsidR="00621672" w:rsidRPr="00B10DA7" w:rsidRDefault="00621672" w:rsidP="00B10DA7">
      <w:pPr>
        <w:ind w:left="288" w:firstLine="708"/>
        <w:rPr>
          <w:rFonts w:ascii="Figtree" w:hAnsi="Figtree"/>
        </w:rPr>
      </w:pPr>
      <w:r w:rsidRPr="00B10DA7">
        <w:rPr>
          <w:rFonts w:ascii="Figtree" w:hAnsi="Figtree"/>
        </w:rPr>
        <w:t>En quin cas s’escala a proveïdor?</w:t>
      </w:r>
    </w:p>
    <w:p w14:paraId="1C378B36" w14:textId="77777777" w:rsidR="00621672" w:rsidRPr="00B10DA7" w:rsidRDefault="00621672" w:rsidP="00B10DA7">
      <w:pPr>
        <w:ind w:left="288" w:firstLine="708"/>
        <w:rPr>
          <w:rFonts w:ascii="Figtree" w:hAnsi="Figtree"/>
        </w:rPr>
      </w:pPr>
      <w:r w:rsidRPr="00B10DA7">
        <w:rPr>
          <w:rFonts w:ascii="Figtree" w:hAnsi="Figtree"/>
        </w:rPr>
        <w:t>Procediment d’alta a la aplicació</w:t>
      </w:r>
    </w:p>
    <w:p w14:paraId="19E45E67" w14:textId="77777777" w:rsidR="004422F7" w:rsidRPr="00B10DA7" w:rsidRDefault="004422F7" w:rsidP="004422F7">
      <w:pPr>
        <w:pStyle w:val="Ttol3"/>
        <w:rPr>
          <w:rFonts w:ascii="Figtree" w:hAnsi="Figtree"/>
        </w:rPr>
      </w:pPr>
      <w:bookmarkStart w:id="25" w:name="_Toc161590384"/>
      <w:r w:rsidRPr="00B10DA7">
        <w:rPr>
          <w:rFonts w:ascii="Figtree" w:hAnsi="Figtree"/>
        </w:rPr>
        <w:t>Sistemes</w:t>
      </w:r>
      <w:bookmarkEnd w:id="25"/>
    </w:p>
    <w:p w14:paraId="69064957" w14:textId="77777777" w:rsidR="00621672" w:rsidRPr="00B10DA7" w:rsidRDefault="00621672" w:rsidP="00B10DA7">
      <w:pPr>
        <w:ind w:left="288" w:firstLine="708"/>
        <w:rPr>
          <w:rFonts w:ascii="Figtree" w:hAnsi="Figtree"/>
        </w:rPr>
      </w:pPr>
      <w:r w:rsidRPr="00B10DA7">
        <w:rPr>
          <w:rFonts w:ascii="Figtree" w:hAnsi="Figtree"/>
        </w:rPr>
        <w:t>En quin cas s’escala a sistemes</w:t>
      </w:r>
    </w:p>
    <w:p w14:paraId="31388A17" w14:textId="77777777" w:rsidR="004422F7" w:rsidRPr="00B10DA7" w:rsidRDefault="004422F7" w:rsidP="004422F7">
      <w:pPr>
        <w:pStyle w:val="Ttol3"/>
        <w:rPr>
          <w:rFonts w:ascii="Figtree" w:hAnsi="Figtree"/>
        </w:rPr>
      </w:pPr>
      <w:bookmarkStart w:id="26" w:name="_Toc161590385"/>
      <w:r w:rsidRPr="00B10DA7">
        <w:rPr>
          <w:rFonts w:ascii="Figtree" w:hAnsi="Figtree"/>
        </w:rPr>
        <w:t>Responsable</w:t>
      </w:r>
      <w:bookmarkEnd w:id="26"/>
    </w:p>
    <w:p w14:paraId="61165504" w14:textId="6BFDB6FD" w:rsidR="00621672" w:rsidRPr="00B10DA7" w:rsidRDefault="009C0248" w:rsidP="00B10DA7">
      <w:pPr>
        <w:ind w:left="288" w:firstLine="708"/>
        <w:rPr>
          <w:rFonts w:ascii="Figtree" w:hAnsi="Figtree"/>
        </w:rPr>
      </w:pPr>
      <w:r w:rsidRPr="00B10DA7">
        <w:rPr>
          <w:rFonts w:ascii="Figtree" w:hAnsi="Figtree"/>
        </w:rPr>
        <w:t>I</w:t>
      </w:r>
      <w:r w:rsidR="00621672" w:rsidRPr="00B10DA7">
        <w:rPr>
          <w:rFonts w:ascii="Figtree" w:hAnsi="Figtree"/>
        </w:rPr>
        <w:t xml:space="preserve">ncidència funcional </w:t>
      </w:r>
      <w:r w:rsidRPr="00B10DA7">
        <w:rPr>
          <w:rFonts w:ascii="Figtree" w:hAnsi="Figtree"/>
        </w:rPr>
        <w:t>equip a assignar</w:t>
      </w:r>
      <w:r w:rsidR="00175525">
        <w:rPr>
          <w:rFonts w:ascii="Figtree" w:hAnsi="Figtree"/>
        </w:rPr>
        <w:t xml:space="preserve"> i responsable</w:t>
      </w:r>
    </w:p>
    <w:p w14:paraId="30C8714A" w14:textId="77777777" w:rsidR="004422F7" w:rsidRPr="00B10DA7" w:rsidRDefault="004422F7" w:rsidP="004422F7">
      <w:pPr>
        <w:pStyle w:val="Ttol2"/>
        <w:rPr>
          <w:rFonts w:ascii="Figtree" w:hAnsi="Figtree"/>
        </w:rPr>
      </w:pPr>
      <w:bookmarkStart w:id="27" w:name="_Toc161590386"/>
      <w:r w:rsidRPr="00B10DA7">
        <w:rPr>
          <w:rFonts w:ascii="Figtree" w:hAnsi="Figtree"/>
        </w:rPr>
        <w:t>Actuació tècnic de camp</w:t>
      </w:r>
      <w:bookmarkEnd w:id="27"/>
    </w:p>
    <w:p w14:paraId="14AF00DF" w14:textId="77777777" w:rsidR="004422F7" w:rsidRPr="00B10DA7" w:rsidRDefault="0074045C" w:rsidP="004422F7">
      <w:pPr>
        <w:pStyle w:val="Ttol3"/>
        <w:rPr>
          <w:rFonts w:ascii="Figtree" w:hAnsi="Figtree"/>
        </w:rPr>
      </w:pPr>
      <w:bookmarkStart w:id="28" w:name="_Toc161590387"/>
      <w:r w:rsidRPr="00B10DA7">
        <w:rPr>
          <w:rFonts w:ascii="Figtree" w:hAnsi="Figtree"/>
        </w:rPr>
        <w:t>Procediments pel tècnic de camp</w:t>
      </w:r>
      <w:bookmarkEnd w:id="28"/>
    </w:p>
    <w:p w14:paraId="18C12E73" w14:textId="77777777" w:rsidR="0074045C" w:rsidRPr="00B10DA7" w:rsidRDefault="0074045C">
      <w:pPr>
        <w:spacing w:before="0" w:after="160" w:line="259" w:lineRule="auto"/>
        <w:rPr>
          <w:rFonts w:ascii="Figtree" w:eastAsiaTheme="majorEastAsia" w:hAnsi="Figtree" w:cstheme="majorBidi"/>
          <w:b/>
          <w:bCs/>
          <w:color w:val="262626" w:themeColor="text1" w:themeTint="D9"/>
          <w:szCs w:val="28"/>
        </w:rPr>
      </w:pPr>
      <w:r w:rsidRPr="00B10DA7">
        <w:rPr>
          <w:rFonts w:ascii="Figtree" w:hAnsi="Figtree"/>
        </w:rPr>
        <w:br w:type="page"/>
      </w:r>
    </w:p>
    <w:p w14:paraId="461FB789" w14:textId="77777777" w:rsidR="0074045C" w:rsidRPr="00B10DA7" w:rsidRDefault="0074045C" w:rsidP="0074045C">
      <w:pPr>
        <w:pStyle w:val="Ttol1"/>
        <w:rPr>
          <w:rFonts w:ascii="Figtree" w:hAnsi="Figtree"/>
        </w:rPr>
      </w:pPr>
      <w:bookmarkStart w:id="29" w:name="_Toc161590388"/>
      <w:r w:rsidRPr="00B10DA7">
        <w:rPr>
          <w:rFonts w:ascii="Figtree" w:hAnsi="Figtree"/>
        </w:rPr>
        <w:lastRenderedPageBreak/>
        <w:t>Procediments incidències</w:t>
      </w:r>
      <w:bookmarkEnd w:id="29"/>
      <w:r w:rsidRPr="00B10DA7">
        <w:rPr>
          <w:rFonts w:ascii="Figtree" w:hAnsi="Figtree"/>
        </w:rPr>
        <w:t xml:space="preserve"> </w:t>
      </w:r>
    </w:p>
    <w:p w14:paraId="49D0E0BB" w14:textId="77777777" w:rsidR="00D54D7D" w:rsidRPr="00B10DA7" w:rsidRDefault="00D54D7D" w:rsidP="00D54D7D">
      <w:pPr>
        <w:pStyle w:val="Ttol2"/>
        <w:rPr>
          <w:rFonts w:ascii="Figtree" w:hAnsi="Figtree"/>
        </w:rPr>
      </w:pPr>
      <w:bookmarkStart w:id="30" w:name="_Toc161590389"/>
      <w:r w:rsidRPr="00B10DA7">
        <w:rPr>
          <w:rFonts w:ascii="Figtree" w:hAnsi="Figtree"/>
        </w:rPr>
        <w:t>Procediments proveïdor</w:t>
      </w:r>
      <w:bookmarkEnd w:id="30"/>
    </w:p>
    <w:p w14:paraId="6D4A373A" w14:textId="77777777" w:rsidR="009C0248" w:rsidRPr="00B10DA7" w:rsidRDefault="009C0248" w:rsidP="00B10DA7">
      <w:pPr>
        <w:ind w:firstLine="708"/>
        <w:rPr>
          <w:rFonts w:ascii="Figtree" w:hAnsi="Figtree"/>
        </w:rPr>
      </w:pPr>
      <w:r w:rsidRPr="00B10DA7">
        <w:rPr>
          <w:rFonts w:ascii="Figtree" w:hAnsi="Figtree"/>
        </w:rPr>
        <w:t>Procediments aportats pel proveïdor de com resoldre les possibles incidències</w:t>
      </w:r>
    </w:p>
    <w:p w14:paraId="5335AF58" w14:textId="77777777" w:rsidR="00D54D7D" w:rsidRPr="00B10DA7" w:rsidRDefault="00D54D7D" w:rsidP="00D54D7D">
      <w:pPr>
        <w:pStyle w:val="Ttol2"/>
        <w:rPr>
          <w:rFonts w:ascii="Figtree" w:hAnsi="Figtree"/>
        </w:rPr>
      </w:pPr>
      <w:bookmarkStart w:id="31" w:name="_Toc161590390"/>
      <w:r w:rsidRPr="00B10DA7">
        <w:rPr>
          <w:rFonts w:ascii="Figtree" w:hAnsi="Figtree"/>
        </w:rPr>
        <w:t>Procediments tècnics suport</w:t>
      </w:r>
      <w:bookmarkEnd w:id="31"/>
    </w:p>
    <w:p w14:paraId="4D94A5CC" w14:textId="77777777" w:rsidR="009C0248" w:rsidRPr="00B10DA7" w:rsidRDefault="009C0248" w:rsidP="00B10DA7">
      <w:pPr>
        <w:ind w:firstLine="708"/>
        <w:rPr>
          <w:rFonts w:ascii="Figtree" w:hAnsi="Figtree"/>
        </w:rPr>
      </w:pPr>
      <w:r w:rsidRPr="00B10DA7">
        <w:rPr>
          <w:rFonts w:ascii="Figtree" w:hAnsi="Figtree"/>
        </w:rPr>
        <w:t>Procediments interns</w:t>
      </w:r>
    </w:p>
    <w:sectPr w:rsidR="009C0248" w:rsidRPr="00B10DA7" w:rsidSect="00E70B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18" w:right="1133" w:bottom="1418" w:left="1701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A817D" w14:textId="77777777" w:rsidR="00175525" w:rsidRDefault="00175525" w:rsidP="006D42C0">
      <w:pPr>
        <w:spacing w:after="0" w:line="240" w:lineRule="auto"/>
      </w:pPr>
      <w:r>
        <w:separator/>
      </w:r>
    </w:p>
  </w:endnote>
  <w:endnote w:type="continuationSeparator" w:id="0">
    <w:p w14:paraId="3FA4640D" w14:textId="77777777" w:rsidR="00175525" w:rsidRDefault="00175525" w:rsidP="006D4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Neue LT 55 Roman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">
    <w:altName w:val="Times New Roman"/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DM Serif Display">
    <w:altName w:val="Times New Roman"/>
    <w:panose1 w:val="00000000000000000000"/>
    <w:charset w:val="00"/>
    <w:family w:val="auto"/>
    <w:pitch w:val="variable"/>
    <w:sig w:usb0="A00002EF" w:usb1="0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C9832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ca-ES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7CD2200F" wp14:editId="2424CD85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38100" t="38100" r="57150" b="76200"/>
              <wp:wrapNone/>
              <wp:docPr id="2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20C673" id="23 Conector recto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" strokecolor="#8c0052" strokeweight="1pt">
              <v:stroke joinstyle="miter"/>
              <o:lock v:ext="edit" shapetype="f"/>
            </v:line>
          </w:pict>
        </mc:Fallback>
      </mc:AlternateContent>
    </w:r>
  </w:p>
  <w:p w14:paraId="5EC7910D" w14:textId="77777777" w:rsidR="00FF4AE1" w:rsidRPr="006D3920" w:rsidRDefault="00FF4AE1" w:rsidP="00103DAE">
    <w:pPr>
      <w:rPr>
        <w:rFonts w:ascii="Segoe UI" w:hAnsi="Segoe UI" w:cs="Segoe UI"/>
        <w:b/>
        <w:i/>
        <w:color w:val="8C0052"/>
        <w:sz w:val="16"/>
        <w:szCs w:val="16"/>
      </w:rPr>
    </w:pPr>
    <w:r w:rsidRPr="00C01DDC">
      <w:rPr>
        <w:rFonts w:ascii="Segoe UI" w:hAnsi="Segoe UI" w:cs="Segoe UI"/>
        <w:color w:val="8C0052"/>
        <w:sz w:val="16"/>
        <w:szCs w:val="16"/>
      </w:rPr>
      <w:sym w:font="Symbol" w:char="F0D3"/>
    </w:r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C01DDC">
      <w:rPr>
        <w:rFonts w:ascii="Segoe UI" w:hAnsi="Segoe UI" w:cs="Segoe UI"/>
        <w:color w:val="8C0052"/>
        <w:sz w:val="16"/>
        <w:szCs w:val="16"/>
      </w:rPr>
      <w:t xml:space="preserve">Todos los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derechos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reservados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. Este documento no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puede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ser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reproducido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su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totalidad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parte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sin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el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permiso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previo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por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escrito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6D3920">
      <w:rPr>
        <w:rFonts w:ascii="Segoe UI" w:hAnsi="Segoe UI" w:cs="Segoe UI"/>
        <w:b/>
        <w:i/>
        <w:color w:val="8C0052"/>
        <w:sz w:val="16"/>
        <w:szCs w:val="16"/>
        <w:lang w:val="es-ES_tradnl"/>
      </w:rPr>
      <w:t>HOSPITAL DE LA SANTA CREU I SANT PAU</w:t>
    </w:r>
  </w:p>
  <w:p w14:paraId="2914863A" w14:textId="77777777" w:rsidR="00FF4AE1" w:rsidRDefault="00FF4AE1" w:rsidP="00103DAE">
    <w:r w:rsidRPr="00C01DDC">
      <w:rPr>
        <w:rFonts w:ascii="Segoe UI" w:hAnsi="Segoe UI" w:cs="Segoe UI"/>
        <w:color w:val="8C0052"/>
        <w:sz w:val="16"/>
        <w:szCs w:val="16"/>
      </w:rPr>
      <w:t xml:space="preserve">. </w:t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128808809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proofErr w:type="spellStart"/>
        <w:r w:rsidRPr="00E01BC5">
          <w:rPr>
            <w:rFonts w:ascii="Segoe UI" w:hAnsi="Segoe UI" w:cs="Segoe UI"/>
            <w:color w:val="820052"/>
            <w:sz w:val="18"/>
            <w:szCs w:val="18"/>
          </w:rPr>
          <w:t>Página</w:t>
        </w:r>
        <w:proofErr w:type="spellEnd"/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PAGE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de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NUMPAGES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 w:rsidR="00B10DA7"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3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</w:sdtContent>
    </w:sdt>
  </w:p>
  <w:p w14:paraId="136E2522" w14:textId="77777777" w:rsidR="00FF4AE1" w:rsidRDefault="00FF4A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D0DAE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ca-ES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2ED3AB6" wp14:editId="51F23853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0" t="0" r="0" b="0"/>
              <wp:wrapNone/>
              <wp:docPr id="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EB880F" id="23 Conector recto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" strokecolor="#ed7d31 [3205]" strokeweight=".5pt">
              <v:stroke joinstyle="miter"/>
              <o:lock v:ext="edit" shapetype="f"/>
            </v:line>
          </w:pict>
        </mc:Fallback>
      </mc:AlternateContent>
    </w:r>
    <w:r>
      <w:rPr>
        <w:rFonts w:ascii="Segoe UI" w:hAnsi="Segoe UI" w:cs="Segoe UI"/>
        <w:noProof/>
        <w:sz w:val="21"/>
        <w:szCs w:val="21"/>
      </w:rPr>
      <w:tab/>
    </w:r>
  </w:p>
  <w:p w14:paraId="4122AA9F" w14:textId="77777777" w:rsidR="00FF4AE1" w:rsidRPr="001A32F5" w:rsidRDefault="00FF4AE1" w:rsidP="00AD057C">
    <w:pPr>
      <w:spacing w:after="0"/>
      <w:rPr>
        <w:rFonts w:ascii="Segoe UI" w:hAnsi="Segoe UI" w:cs="Segoe UI"/>
        <w:color w:val="C45911"/>
        <w:sz w:val="16"/>
        <w:szCs w:val="16"/>
      </w:rPr>
    </w:pPr>
    <w:r w:rsidRPr="001A32F5">
      <w:rPr>
        <w:rFonts w:ascii="Segoe UI" w:hAnsi="Segoe UI" w:cs="Segoe UI"/>
        <w:color w:val="C45911"/>
        <w:sz w:val="16"/>
        <w:szCs w:val="16"/>
      </w:rPr>
      <w:sym w:font="Symbol" w:char="F0D3"/>
    </w:r>
    <w:r w:rsidRPr="001A32F5">
      <w:rPr>
        <w:rFonts w:ascii="Segoe UI" w:hAnsi="Segoe UI" w:cs="Segoe UI"/>
        <w:color w:val="C45911"/>
        <w:sz w:val="16"/>
        <w:szCs w:val="16"/>
      </w:rPr>
      <w:t xml:space="preserve"> </w:t>
    </w:r>
    <w:r w:rsidRPr="001A32F5">
      <w:rPr>
        <w:rFonts w:ascii="Segoe UI" w:hAnsi="Segoe UI" w:cs="Segoe UI"/>
        <w:color w:val="C45911"/>
        <w:sz w:val="16"/>
        <w:szCs w:val="16"/>
      </w:rPr>
      <w:t>Tots els drets reservats. Aquest document no pot ser reproduït ni íntegrament ni en part sense el permís previ per escrit HOSPITAL DE LA SANTA CREU I SANT PAU</w:t>
    </w:r>
  </w:p>
  <w:p w14:paraId="69F86A81" w14:textId="77777777" w:rsidR="00FF4AE1" w:rsidRDefault="00FF4AE1" w:rsidP="00AD057C">
    <w:pPr>
      <w:spacing w:before="0" w:line="240" w:lineRule="auto"/>
    </w:pP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-73316521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 xml:space="preserve">    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>P</w:t>
        </w:r>
        <w:r w:rsidR="00A75562">
          <w:rPr>
            <w:rFonts w:ascii="Segoe UI" w:hAnsi="Segoe UI" w:cs="Segoe UI"/>
            <w:color w:val="C45911" w:themeColor="accent2" w:themeShade="BF"/>
            <w:sz w:val="18"/>
            <w:szCs w:val="18"/>
          </w:rPr>
          <w:t>à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gina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PAGE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="00E150CD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7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 de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NUMPAGES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="00E150CD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7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</w:sdtContent>
    </w:sdt>
  </w:p>
  <w:p w14:paraId="7A1AC168" w14:textId="77777777" w:rsidR="00FF4AE1" w:rsidRDefault="00FF4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9735A" w14:textId="77777777" w:rsidR="00175525" w:rsidRDefault="00175525" w:rsidP="006D42C0">
      <w:pPr>
        <w:spacing w:after="0" w:line="240" w:lineRule="auto"/>
      </w:pPr>
      <w:r>
        <w:separator/>
      </w:r>
    </w:p>
  </w:footnote>
  <w:footnote w:type="continuationSeparator" w:id="0">
    <w:p w14:paraId="72F89BF9" w14:textId="77777777" w:rsidR="00175525" w:rsidRDefault="00175525" w:rsidP="006D4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77E2C" w14:textId="77777777" w:rsidR="00FF4AE1" w:rsidRPr="006D3920" w:rsidRDefault="00FF4AE1" w:rsidP="00103DAE">
    <w:pPr>
      <w:pStyle w:val="Capalera"/>
      <w:rPr>
        <w:rFonts w:ascii="Segoe UI" w:hAnsi="Segoe UI" w:cs="Segoe UI"/>
        <w:b/>
        <w:color w:val="8C0052"/>
        <w:sz w:val="18"/>
        <w:szCs w:val="18"/>
      </w:rPr>
    </w:pPr>
    <w:r w:rsidRPr="006D3920">
      <w:rPr>
        <w:rFonts w:ascii="Segoe UI" w:hAnsi="Segoe UI" w:cs="Segoe UI"/>
        <w:b/>
        <w:color w:val="8C0052"/>
        <w:sz w:val="18"/>
        <w:szCs w:val="18"/>
      </w:rPr>
      <w:t>GUIA DOCUMENTACIÓ APLICACIONS DEPARTAMENTALS</w:t>
    </w:r>
  </w:p>
  <w:p w14:paraId="7BD01461" w14:textId="77777777" w:rsidR="00FF4AE1" w:rsidRPr="006D3920" w:rsidRDefault="00FF4AE1" w:rsidP="00103DAE">
    <w:pPr>
      <w:pStyle w:val="Capalera"/>
      <w:rPr>
        <w:rFonts w:ascii="Segoe UI" w:hAnsi="Segoe UI" w:cs="Segoe UI"/>
        <w:b/>
        <w:sz w:val="18"/>
        <w:szCs w:val="18"/>
        <w:lang w:val="es-ES_tradnl"/>
      </w:rPr>
    </w:pPr>
    <w:r w:rsidRPr="006D3920">
      <w:rPr>
        <w:rFonts w:ascii="Segoe UI" w:hAnsi="Segoe UI" w:cs="Segoe UI"/>
        <w:b/>
        <w:sz w:val="18"/>
        <w:szCs w:val="18"/>
        <w:lang w:val="es-ES_tradnl"/>
      </w:rPr>
      <w:t>HSP-PROGENY-01</w:t>
    </w:r>
  </w:p>
  <w:p w14:paraId="78AAC87E" w14:textId="77777777" w:rsidR="00FF4AE1" w:rsidRPr="006D3920" w:rsidRDefault="00FF4AE1" w:rsidP="00103DAE">
    <w:pPr>
      <w:pStyle w:val="Capalera"/>
      <w:rPr>
        <w:rFonts w:ascii="Segoe UI" w:hAnsi="Segoe UI" w:cs="Segoe UI"/>
        <w:b/>
        <w:sz w:val="18"/>
        <w:szCs w:val="18"/>
      </w:rPr>
    </w:pPr>
    <w:r w:rsidRPr="006D3920">
      <w:rPr>
        <w:rFonts w:ascii="Segoe UI" w:hAnsi="Segoe UI" w:cs="Segoe UI"/>
        <w:b/>
        <w:sz w:val="18"/>
        <w:szCs w:val="18"/>
      </w:rPr>
      <w:t>27/04/2022</w:t>
    </w:r>
  </w:p>
  <w:p w14:paraId="4ADA8255" w14:textId="77777777" w:rsidR="00FF4AE1" w:rsidRDefault="00FF4AE1" w:rsidP="00103DAE">
    <w:pPr>
      <w:pStyle w:val="Capalera"/>
    </w:pPr>
    <w:proofErr w:type="spellStart"/>
    <w:r w:rsidRPr="006D3920">
      <w:rPr>
        <w:rFonts w:ascii="Segoe UI" w:hAnsi="Segoe UI" w:cs="Segoe UI"/>
        <w:b/>
        <w:sz w:val="18"/>
        <w:szCs w:val="18"/>
      </w:rPr>
      <w:t>Edición</w:t>
    </w:r>
    <w:proofErr w:type="spellEnd"/>
    <w:r w:rsidRPr="006D3920">
      <w:rPr>
        <w:rFonts w:ascii="Segoe UI" w:hAnsi="Segoe UI" w:cs="Segoe UI"/>
        <w:b/>
        <w:sz w:val="18"/>
        <w:szCs w:val="18"/>
      </w:rPr>
      <w:t xml:space="preserve"> 1</w:t>
    </w:r>
  </w:p>
  <w:p w14:paraId="3BC6DAC2" w14:textId="77777777" w:rsidR="00FF4AE1" w:rsidRDefault="00FF4AE1">
    <w:r>
      <w:rPr>
        <w:rFonts w:ascii="Segoe UI" w:hAnsi="Segoe UI" w:cs="Segoe UI"/>
        <w:noProof/>
        <w:color w:val="8C0052"/>
        <w:sz w:val="16"/>
        <w:szCs w:val="16"/>
        <w:lang w:eastAsia="ca-E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B6907A9" wp14:editId="6757BBD4">
              <wp:simplePos x="0" y="0"/>
              <wp:positionH relativeFrom="column">
                <wp:posOffset>0</wp:posOffset>
              </wp:positionH>
              <wp:positionV relativeFrom="paragraph">
                <wp:posOffset>54551</wp:posOffset>
              </wp:positionV>
              <wp:extent cx="5810250" cy="0"/>
              <wp:effectExtent l="38100" t="38100" r="57150" b="76200"/>
              <wp:wrapNone/>
              <wp:docPr id="6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290328" id="25 Conector recto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3pt" to="45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" strokecolor="#8c0052" strokeweight="1pt">
              <v:stroke joinstyle="miter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9B2B2" w14:textId="77777777" w:rsidR="00FF4AE1" w:rsidRPr="00782537" w:rsidRDefault="000E36B5" w:rsidP="006D42C0">
    <w:pPr>
      <w:pStyle w:val="Capalera"/>
      <w:tabs>
        <w:tab w:val="clear" w:pos="4252"/>
        <w:tab w:val="center" w:pos="5956"/>
      </w:tabs>
      <w:rPr>
        <w:rFonts w:ascii="Segoe UI" w:hAnsi="Segoe UI" w:cs="Segoe UI"/>
        <w:b/>
        <w:color w:val="FF8C00"/>
        <w:sz w:val="18"/>
        <w:szCs w:val="18"/>
      </w:rPr>
    </w:pPr>
    <w:r w:rsidRPr="00BA1402">
      <w:rPr>
        <w:rFonts w:ascii="DM Serif Display" w:hAnsi="DM Serif Display"/>
        <w:bCs/>
        <w:noProof/>
        <w:szCs w:val="20"/>
        <w:lang w:eastAsia="ca-ES"/>
      </w:rPr>
      <w:drawing>
        <wp:anchor distT="0" distB="0" distL="114300" distR="114300" simplePos="0" relativeHeight="251663360" behindDoc="0" locked="0" layoutInCell="1" allowOverlap="1" wp14:anchorId="2BCDA143" wp14:editId="0AB05ABD">
          <wp:simplePos x="0" y="0"/>
          <wp:positionH relativeFrom="margin">
            <wp:posOffset>2724150</wp:posOffset>
          </wp:positionH>
          <wp:positionV relativeFrom="paragraph">
            <wp:posOffset>51124</wp:posOffset>
          </wp:positionV>
          <wp:extent cx="3086433" cy="568972"/>
          <wp:effectExtent l="0" t="0" r="0" b="2540"/>
          <wp:wrapNone/>
          <wp:docPr id="319659627" name="Imagen 319659627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59627" name="Imagen 319659627" descr="Logotip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86433" cy="5689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22B33" w:rsidRPr="00782537">
      <w:rPr>
        <w:rFonts w:ascii="Segoe UI" w:hAnsi="Segoe UI" w:cs="Segoe UI"/>
        <w:b/>
        <w:color w:val="FF8C00"/>
        <w:sz w:val="18"/>
        <w:szCs w:val="18"/>
      </w:rPr>
      <w:t>&lt;Nom del document&gt;</w:t>
    </w:r>
  </w:p>
  <w:p w14:paraId="35B90A5E" w14:textId="77777777" w:rsidR="00FF4AE1" w:rsidRPr="006D42C0" w:rsidRDefault="00C22B33" w:rsidP="00E14911">
    <w:pPr>
      <w:pStyle w:val="Capalera"/>
      <w:tabs>
        <w:tab w:val="clear" w:pos="4252"/>
        <w:tab w:val="clear" w:pos="8504"/>
        <w:tab w:val="right" w:pos="9072"/>
      </w:tabs>
      <w:rPr>
        <w:rFonts w:ascii="Segoe UI" w:hAnsi="Segoe UI" w:cs="Segoe UI"/>
        <w:b/>
        <w:sz w:val="18"/>
        <w:szCs w:val="18"/>
        <w:lang w:val="es-ES_tradnl"/>
      </w:rPr>
    </w:pPr>
    <w:r>
      <w:rPr>
        <w:rFonts w:ascii="Segoe UI" w:hAnsi="Segoe UI" w:cs="Segoe UI"/>
        <w:b/>
        <w:sz w:val="18"/>
        <w:szCs w:val="18"/>
        <w:lang w:val="es-ES_tradnl"/>
      </w:rPr>
      <w:t>&lt;</w:t>
    </w:r>
    <w:proofErr w:type="spellStart"/>
    <w:r>
      <w:rPr>
        <w:rFonts w:ascii="Segoe UI" w:hAnsi="Segoe UI" w:cs="Segoe UI"/>
        <w:b/>
        <w:sz w:val="18"/>
        <w:szCs w:val="18"/>
        <w:lang w:val="es-ES_tradnl"/>
      </w:rPr>
      <w:t>Servei</w:t>
    </w:r>
    <w:proofErr w:type="spellEnd"/>
    <w:r>
      <w:rPr>
        <w:rFonts w:ascii="Segoe UI" w:hAnsi="Segoe UI" w:cs="Segoe UI"/>
        <w:b/>
        <w:sz w:val="18"/>
        <w:szCs w:val="18"/>
        <w:lang w:val="es-ES_tradnl"/>
      </w:rPr>
      <w:t>&gt;</w:t>
    </w:r>
    <w:r w:rsidR="00FF4AE1">
      <w:rPr>
        <w:rFonts w:ascii="Segoe UI" w:hAnsi="Segoe UI" w:cs="Segoe UI"/>
        <w:bCs/>
        <w:sz w:val="21"/>
        <w:szCs w:val="21"/>
      </w:rPr>
      <w:tab/>
    </w:r>
  </w:p>
  <w:p w14:paraId="16CF785D" w14:textId="77777777" w:rsidR="00FF4AE1" w:rsidRDefault="00C22B33" w:rsidP="00103DAE">
    <w:pPr>
      <w:pStyle w:val="Capalera"/>
      <w:rPr>
        <w:rFonts w:ascii="Segoe UI" w:hAnsi="Segoe UI" w:cs="Segoe UI"/>
        <w:b/>
        <w:sz w:val="18"/>
        <w:szCs w:val="18"/>
      </w:rPr>
    </w:pPr>
    <w:r>
      <w:rPr>
        <w:rFonts w:ascii="Segoe UI" w:hAnsi="Segoe UI" w:cs="Segoe UI"/>
        <w:b/>
        <w:sz w:val="18"/>
        <w:szCs w:val="18"/>
      </w:rPr>
      <w:t>Versió</w:t>
    </w:r>
    <w:r w:rsidR="00FF4AE1">
      <w:rPr>
        <w:rFonts w:ascii="Segoe UI" w:hAnsi="Segoe UI" w:cs="Segoe UI"/>
        <w:b/>
        <w:sz w:val="18"/>
        <w:szCs w:val="18"/>
      </w:rPr>
      <w:t xml:space="preserve"> </w:t>
    </w:r>
    <w:r>
      <w:rPr>
        <w:rFonts w:ascii="Segoe UI" w:hAnsi="Segoe UI" w:cs="Segoe UI"/>
        <w:b/>
        <w:sz w:val="18"/>
        <w:szCs w:val="18"/>
      </w:rPr>
      <w:t>X</w:t>
    </w:r>
    <w:r w:rsidR="00136D15">
      <w:rPr>
        <w:rFonts w:ascii="Segoe UI" w:hAnsi="Segoe UI" w:cs="Segoe UI"/>
        <w:b/>
        <w:sz w:val="18"/>
        <w:szCs w:val="18"/>
      </w:rPr>
      <w:t>.</w:t>
    </w:r>
    <w:r>
      <w:rPr>
        <w:rFonts w:ascii="Segoe UI" w:hAnsi="Segoe UI" w:cs="Segoe UI"/>
        <w:b/>
        <w:sz w:val="18"/>
        <w:szCs w:val="18"/>
      </w:rPr>
      <w:t>X</w:t>
    </w:r>
    <w:r w:rsidR="00136D15">
      <w:rPr>
        <w:rFonts w:ascii="Segoe UI" w:hAnsi="Segoe UI" w:cs="Segoe UI"/>
        <w:b/>
        <w:sz w:val="18"/>
        <w:szCs w:val="18"/>
      </w:rPr>
      <w:t>.</w:t>
    </w:r>
    <w:r>
      <w:rPr>
        <w:rFonts w:ascii="Segoe UI" w:hAnsi="Segoe UI" w:cs="Segoe UI"/>
        <w:b/>
        <w:sz w:val="18"/>
        <w:szCs w:val="18"/>
      </w:rPr>
      <w:t>X</w:t>
    </w:r>
  </w:p>
  <w:p w14:paraId="304954D0" w14:textId="77777777" w:rsidR="00FF4AE1" w:rsidRDefault="00FF4AE1" w:rsidP="00103DAE">
    <w:pPr>
      <w:pStyle w:val="Capalera"/>
    </w:pPr>
    <w:r>
      <w:rPr>
        <w:rFonts w:ascii="Segoe UI" w:hAnsi="Segoe UI" w:cs="Segoe UI"/>
        <w:noProof/>
        <w:color w:val="8C0052"/>
        <w:sz w:val="16"/>
        <w:szCs w:val="16"/>
        <w:lang w:eastAsia="ca-ES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2A95BE82" wp14:editId="4DBA3D65">
              <wp:simplePos x="0" y="0"/>
              <wp:positionH relativeFrom="column">
                <wp:posOffset>0</wp:posOffset>
              </wp:positionH>
              <wp:positionV relativeFrom="paragraph">
                <wp:posOffset>37464</wp:posOffset>
              </wp:positionV>
              <wp:extent cx="5810250" cy="0"/>
              <wp:effectExtent l="0" t="0" r="0" b="0"/>
              <wp:wrapNone/>
              <wp:docPr id="5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99B313" id="25 Conector recto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95pt" to="457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" strokecolor="#ed7d31 [3205]" strokeweight=".5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586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28"/>
      <w:gridCol w:w="6096"/>
      <w:gridCol w:w="4662"/>
    </w:tblGrid>
    <w:tr w:rsidR="00FF4AE1" w14:paraId="52D4BDE0" w14:textId="77777777" w:rsidTr="00103DAE">
      <w:tc>
        <w:tcPr>
          <w:tcW w:w="3828" w:type="dxa"/>
        </w:tcPr>
        <w:p w14:paraId="52E06BE5" w14:textId="77777777" w:rsidR="00FF4AE1" w:rsidRDefault="00B268B8" w:rsidP="00103DAE">
          <w:pPr>
            <w:pStyle w:val="Capalera"/>
          </w:pPr>
          <w:r>
            <w:rPr>
              <w:noProof/>
              <w:lang w:eastAsia="ca-ES"/>
            </w:rPr>
            <w:drawing>
              <wp:anchor distT="0" distB="0" distL="114300" distR="114300" simplePos="0" relativeHeight="251661312" behindDoc="0" locked="0" layoutInCell="1" allowOverlap="1" wp14:anchorId="5467AAAF" wp14:editId="280BCFF2">
                <wp:simplePos x="0" y="0"/>
                <wp:positionH relativeFrom="column">
                  <wp:posOffset>-635</wp:posOffset>
                </wp:positionH>
                <wp:positionV relativeFrom="paragraph">
                  <wp:posOffset>3810</wp:posOffset>
                </wp:positionV>
                <wp:extent cx="3495600" cy="644400"/>
                <wp:effectExtent l="0" t="0" r="0" b="3810"/>
                <wp:wrapNone/>
                <wp:docPr id="1958624547" name="Imagen 19586245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95600" cy="64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6" w:type="dxa"/>
        </w:tcPr>
        <w:p w14:paraId="06980C48" w14:textId="77777777" w:rsidR="00FF4AE1" w:rsidRPr="00A74FB6" w:rsidRDefault="00FF4AE1" w:rsidP="00103DAE">
          <w:pPr>
            <w:pStyle w:val="Capalera"/>
            <w:jc w:val="right"/>
            <w:rPr>
              <w:sz w:val="28"/>
            </w:rPr>
          </w:pPr>
        </w:p>
      </w:tc>
      <w:tc>
        <w:tcPr>
          <w:tcW w:w="4662" w:type="dxa"/>
          <w:vAlign w:val="center"/>
        </w:tcPr>
        <w:p w14:paraId="121BE2B4" w14:textId="77777777" w:rsidR="00FF4AE1" w:rsidRDefault="00FF4AE1">
          <w:pPr>
            <w:pStyle w:val="Capalera"/>
            <w:rPr>
              <w:sz w:val="28"/>
            </w:rPr>
          </w:pPr>
        </w:p>
      </w:tc>
    </w:tr>
  </w:tbl>
  <w:p w14:paraId="468513D7" w14:textId="77777777" w:rsidR="00FF4AE1" w:rsidRPr="00A12902" w:rsidRDefault="00FF4AE1" w:rsidP="00103DAE">
    <w:pPr>
      <w:tabs>
        <w:tab w:val="left" w:pos="2340"/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190B21"/>
    <w:multiLevelType w:val="hybridMultilevel"/>
    <w:tmpl w:val="71BC9BE8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C45911"/>
      </w:rPr>
    </w:lvl>
    <w:lvl w:ilvl="1" w:tplc="BFD85D6C">
      <w:start w:val="1"/>
      <w:numFmt w:val="bullet"/>
      <w:pStyle w:val="Bullet2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C43B5"/>
    <w:multiLevelType w:val="hybridMultilevel"/>
    <w:tmpl w:val="F8D24BB4"/>
    <w:lvl w:ilvl="0" w:tplc="AC8ABCE6">
      <w:start w:val="1"/>
      <w:numFmt w:val="bullet"/>
      <w:pStyle w:val="Bullet1"/>
      <w:lvlText w:val=""/>
      <w:lvlJc w:val="left"/>
      <w:pPr>
        <w:ind w:left="720" w:hanging="360"/>
      </w:pPr>
      <w:rPr>
        <w:rFonts w:ascii="Wingdings" w:hAnsi="Wingdings" w:hint="default"/>
        <w:color w:val="FF8C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312CC"/>
    <w:multiLevelType w:val="multilevel"/>
    <w:tmpl w:val="CBBEDE18"/>
    <w:lvl w:ilvl="0">
      <w:start w:val="1"/>
      <w:numFmt w:val="decimal"/>
      <w:pStyle w:val="Ttol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ol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25"/>
    <w:rsid w:val="0001640D"/>
    <w:rsid w:val="000174A3"/>
    <w:rsid w:val="00042BBA"/>
    <w:rsid w:val="00046168"/>
    <w:rsid w:val="00046ACC"/>
    <w:rsid w:val="00074F94"/>
    <w:rsid w:val="000A14FF"/>
    <w:rsid w:val="000B122A"/>
    <w:rsid w:val="000B14C1"/>
    <w:rsid w:val="000E0AF1"/>
    <w:rsid w:val="000E36B5"/>
    <w:rsid w:val="000E7181"/>
    <w:rsid w:val="00103DAE"/>
    <w:rsid w:val="0011370D"/>
    <w:rsid w:val="00131339"/>
    <w:rsid w:val="00131AAC"/>
    <w:rsid w:val="00132644"/>
    <w:rsid w:val="00136D15"/>
    <w:rsid w:val="0014630C"/>
    <w:rsid w:val="00154E55"/>
    <w:rsid w:val="00160833"/>
    <w:rsid w:val="0017005A"/>
    <w:rsid w:val="00175525"/>
    <w:rsid w:val="001A32F5"/>
    <w:rsid w:val="001A6D13"/>
    <w:rsid w:val="002105EA"/>
    <w:rsid w:val="0022189E"/>
    <w:rsid w:val="0023488B"/>
    <w:rsid w:val="0025281A"/>
    <w:rsid w:val="002532EC"/>
    <w:rsid w:val="002619E7"/>
    <w:rsid w:val="002700FC"/>
    <w:rsid w:val="00272084"/>
    <w:rsid w:val="00281492"/>
    <w:rsid w:val="0029083E"/>
    <w:rsid w:val="002A4804"/>
    <w:rsid w:val="00305C1D"/>
    <w:rsid w:val="00317003"/>
    <w:rsid w:val="00317048"/>
    <w:rsid w:val="00317FEB"/>
    <w:rsid w:val="00351C03"/>
    <w:rsid w:val="00362247"/>
    <w:rsid w:val="003624EE"/>
    <w:rsid w:val="00370FC1"/>
    <w:rsid w:val="00376876"/>
    <w:rsid w:val="00385BD0"/>
    <w:rsid w:val="003B6889"/>
    <w:rsid w:val="003D0590"/>
    <w:rsid w:val="003D20B8"/>
    <w:rsid w:val="003F031E"/>
    <w:rsid w:val="003F6AF3"/>
    <w:rsid w:val="0042741E"/>
    <w:rsid w:val="0044178F"/>
    <w:rsid w:val="004422F7"/>
    <w:rsid w:val="00457823"/>
    <w:rsid w:val="004B01AC"/>
    <w:rsid w:val="004C10E1"/>
    <w:rsid w:val="004C59D0"/>
    <w:rsid w:val="004D32DD"/>
    <w:rsid w:val="004F3588"/>
    <w:rsid w:val="00500F5B"/>
    <w:rsid w:val="00501358"/>
    <w:rsid w:val="00504E30"/>
    <w:rsid w:val="00510D2E"/>
    <w:rsid w:val="00513676"/>
    <w:rsid w:val="00521ABA"/>
    <w:rsid w:val="00580441"/>
    <w:rsid w:val="00581DB1"/>
    <w:rsid w:val="00583AE8"/>
    <w:rsid w:val="00583BFD"/>
    <w:rsid w:val="005D4E1A"/>
    <w:rsid w:val="005D77D1"/>
    <w:rsid w:val="005F6EB6"/>
    <w:rsid w:val="00607F69"/>
    <w:rsid w:val="00621672"/>
    <w:rsid w:val="00635A3B"/>
    <w:rsid w:val="00662176"/>
    <w:rsid w:val="006709B3"/>
    <w:rsid w:val="00682F16"/>
    <w:rsid w:val="006A461C"/>
    <w:rsid w:val="006B03FB"/>
    <w:rsid w:val="006B1E98"/>
    <w:rsid w:val="006B4510"/>
    <w:rsid w:val="006D42C0"/>
    <w:rsid w:val="006F543B"/>
    <w:rsid w:val="006F63B6"/>
    <w:rsid w:val="007036EB"/>
    <w:rsid w:val="00722FC9"/>
    <w:rsid w:val="00724CCF"/>
    <w:rsid w:val="00730BB2"/>
    <w:rsid w:val="0074045C"/>
    <w:rsid w:val="007450AE"/>
    <w:rsid w:val="00747B83"/>
    <w:rsid w:val="0075257F"/>
    <w:rsid w:val="007615AF"/>
    <w:rsid w:val="007714AF"/>
    <w:rsid w:val="00772242"/>
    <w:rsid w:val="007738C2"/>
    <w:rsid w:val="00782537"/>
    <w:rsid w:val="0079024B"/>
    <w:rsid w:val="007C0A01"/>
    <w:rsid w:val="007D59A8"/>
    <w:rsid w:val="007F4815"/>
    <w:rsid w:val="00821CFE"/>
    <w:rsid w:val="00823252"/>
    <w:rsid w:val="008247F5"/>
    <w:rsid w:val="00842DE0"/>
    <w:rsid w:val="008534C0"/>
    <w:rsid w:val="00865215"/>
    <w:rsid w:val="00865397"/>
    <w:rsid w:val="0087549C"/>
    <w:rsid w:val="0088060D"/>
    <w:rsid w:val="008C1827"/>
    <w:rsid w:val="008F33D0"/>
    <w:rsid w:val="008F55CC"/>
    <w:rsid w:val="0090559A"/>
    <w:rsid w:val="0091038D"/>
    <w:rsid w:val="00920A0A"/>
    <w:rsid w:val="009403F1"/>
    <w:rsid w:val="009876D0"/>
    <w:rsid w:val="00992362"/>
    <w:rsid w:val="009A72AA"/>
    <w:rsid w:val="009B3316"/>
    <w:rsid w:val="009B502A"/>
    <w:rsid w:val="009C0248"/>
    <w:rsid w:val="009C3668"/>
    <w:rsid w:val="009D16BA"/>
    <w:rsid w:val="009E4A96"/>
    <w:rsid w:val="009F4C09"/>
    <w:rsid w:val="00A04796"/>
    <w:rsid w:val="00A26B56"/>
    <w:rsid w:val="00A63CDA"/>
    <w:rsid w:val="00A745F0"/>
    <w:rsid w:val="00A75562"/>
    <w:rsid w:val="00A87131"/>
    <w:rsid w:val="00AA07F3"/>
    <w:rsid w:val="00AD057C"/>
    <w:rsid w:val="00AE5485"/>
    <w:rsid w:val="00AF6FBB"/>
    <w:rsid w:val="00B07C94"/>
    <w:rsid w:val="00B10DA7"/>
    <w:rsid w:val="00B268B8"/>
    <w:rsid w:val="00B34B69"/>
    <w:rsid w:val="00B4536E"/>
    <w:rsid w:val="00B550D9"/>
    <w:rsid w:val="00B63E54"/>
    <w:rsid w:val="00BA0167"/>
    <w:rsid w:val="00BF7215"/>
    <w:rsid w:val="00C070F6"/>
    <w:rsid w:val="00C10533"/>
    <w:rsid w:val="00C10D75"/>
    <w:rsid w:val="00C2110D"/>
    <w:rsid w:val="00C22B33"/>
    <w:rsid w:val="00C273F9"/>
    <w:rsid w:val="00C33F79"/>
    <w:rsid w:val="00C41E8D"/>
    <w:rsid w:val="00C74082"/>
    <w:rsid w:val="00C87E52"/>
    <w:rsid w:val="00C97908"/>
    <w:rsid w:val="00CB1F2A"/>
    <w:rsid w:val="00CB7899"/>
    <w:rsid w:val="00CD4C0A"/>
    <w:rsid w:val="00CD6B47"/>
    <w:rsid w:val="00CF7A26"/>
    <w:rsid w:val="00D23E70"/>
    <w:rsid w:val="00D24FB5"/>
    <w:rsid w:val="00D50102"/>
    <w:rsid w:val="00D54D7D"/>
    <w:rsid w:val="00D87E1D"/>
    <w:rsid w:val="00DA2B85"/>
    <w:rsid w:val="00DA33ED"/>
    <w:rsid w:val="00DC2049"/>
    <w:rsid w:val="00DD3CD9"/>
    <w:rsid w:val="00DE644B"/>
    <w:rsid w:val="00DE6DDF"/>
    <w:rsid w:val="00DF1E95"/>
    <w:rsid w:val="00E04C5E"/>
    <w:rsid w:val="00E13B7E"/>
    <w:rsid w:val="00E14911"/>
    <w:rsid w:val="00E150CD"/>
    <w:rsid w:val="00E414D8"/>
    <w:rsid w:val="00E66543"/>
    <w:rsid w:val="00E70B8D"/>
    <w:rsid w:val="00EB1B5B"/>
    <w:rsid w:val="00EB693D"/>
    <w:rsid w:val="00ED24F9"/>
    <w:rsid w:val="00F20F81"/>
    <w:rsid w:val="00F50AA5"/>
    <w:rsid w:val="00F75701"/>
    <w:rsid w:val="00F75778"/>
    <w:rsid w:val="00F80CEF"/>
    <w:rsid w:val="00FC150A"/>
    <w:rsid w:val="00FC39BD"/>
    <w:rsid w:val="00FC754E"/>
    <w:rsid w:val="00FE0214"/>
    <w:rsid w:val="00F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B02D1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37"/>
    <w:pPr>
      <w:spacing w:before="120" w:after="120" w:line="276" w:lineRule="auto"/>
    </w:pPr>
    <w:rPr>
      <w:sz w:val="20"/>
    </w:rPr>
  </w:style>
  <w:style w:type="paragraph" w:styleId="Ttol1">
    <w:name w:val="heading 1"/>
    <w:basedOn w:val="Normal"/>
    <w:next w:val="Normal"/>
    <w:link w:val="Ttol1Car"/>
    <w:uiPriority w:val="9"/>
    <w:qFormat/>
    <w:rsid w:val="00A63CDA"/>
    <w:pPr>
      <w:keepNext/>
      <w:keepLines/>
      <w:pageBreakBefore/>
      <w:numPr>
        <w:numId w:val="1"/>
      </w:numPr>
      <w:pBdr>
        <w:bottom w:val="single" w:sz="4" w:space="1" w:color="FF8C00"/>
      </w:pBdr>
      <w:spacing w:before="240" w:after="0"/>
      <w:ind w:left="431" w:hanging="431"/>
      <w:outlineLvl w:val="0"/>
    </w:pPr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Ttol2">
    <w:name w:val="heading 2"/>
    <w:basedOn w:val="Normal"/>
    <w:next w:val="Normal"/>
    <w:link w:val="Ttol2Car"/>
    <w:qFormat/>
    <w:rsid w:val="00782537"/>
    <w:pPr>
      <w:keepNext/>
      <w:keepLines/>
      <w:numPr>
        <w:ilvl w:val="1"/>
        <w:numId w:val="1"/>
      </w:numPr>
      <w:spacing w:before="240" w:after="0"/>
      <w:ind w:left="1286" w:hanging="578"/>
      <w:outlineLvl w:val="1"/>
    </w:pPr>
    <w:rPr>
      <w:rFonts w:ascii="Verdana" w:eastAsiaTheme="majorEastAsia" w:hAnsi="Verdana" w:cstheme="majorBidi"/>
      <w:b/>
      <w:bCs/>
      <w:sz w:val="24"/>
      <w:szCs w:val="32"/>
    </w:rPr>
  </w:style>
  <w:style w:type="paragraph" w:styleId="Ttol3">
    <w:name w:val="heading 3"/>
    <w:basedOn w:val="Normal"/>
    <w:next w:val="Normal"/>
    <w:link w:val="Ttol3Car"/>
    <w:qFormat/>
    <w:rsid w:val="00782537"/>
    <w:pPr>
      <w:keepNext/>
      <w:keepLines/>
      <w:numPr>
        <w:ilvl w:val="2"/>
        <w:numId w:val="1"/>
      </w:numPr>
      <w:spacing w:before="240" w:after="0"/>
      <w:ind w:left="1428" w:hanging="432"/>
      <w:outlineLvl w:val="2"/>
    </w:pPr>
    <w:rPr>
      <w:rFonts w:ascii="Verdana" w:eastAsiaTheme="majorEastAsia" w:hAnsi="Verdana" w:cstheme="majorBidi"/>
      <w:b/>
      <w:bCs/>
      <w:color w:val="262626" w:themeColor="text1" w:themeTint="D9"/>
      <w:szCs w:val="28"/>
    </w:rPr>
  </w:style>
  <w:style w:type="paragraph" w:styleId="Ttol4">
    <w:name w:val="heading 4"/>
    <w:basedOn w:val="Normal"/>
    <w:next w:val="Normal"/>
    <w:link w:val="Ttol4Car"/>
    <w:uiPriority w:val="9"/>
    <w:unhideWhenUsed/>
    <w:qFormat/>
    <w:rsid w:val="00136D15"/>
    <w:pPr>
      <w:keepNext/>
      <w:keepLines/>
      <w:numPr>
        <w:ilvl w:val="3"/>
        <w:numId w:val="1"/>
      </w:numPr>
      <w:spacing w:before="40" w:after="0"/>
      <w:outlineLvl w:val="3"/>
    </w:pPr>
    <w:rPr>
      <w:rFonts w:ascii="Verdana" w:eastAsiaTheme="majorEastAsia" w:hAnsi="Verdana" w:cstheme="majorBidi"/>
      <w:color w:val="262626" w:themeColor="text1" w:themeTint="D9"/>
    </w:rPr>
  </w:style>
  <w:style w:type="paragraph" w:styleId="Ttol5">
    <w:name w:val="heading 5"/>
    <w:basedOn w:val="Normal"/>
    <w:next w:val="Normal"/>
    <w:link w:val="Ttol5Car"/>
    <w:uiPriority w:val="9"/>
    <w:unhideWhenUsed/>
    <w:rsid w:val="00136D15"/>
    <w:pPr>
      <w:keepNext/>
      <w:keepLines/>
      <w:numPr>
        <w:ilvl w:val="4"/>
        <w:numId w:val="1"/>
      </w:numPr>
      <w:spacing w:before="40" w:after="0"/>
      <w:outlineLvl w:val="4"/>
    </w:pPr>
    <w:rPr>
      <w:rFonts w:ascii="Verdana" w:eastAsiaTheme="majorEastAsia" w:hAnsi="Verdana" w:cstheme="majorBidi"/>
      <w:i/>
      <w:iCs/>
      <w:color w:val="262626" w:themeColor="text1" w:themeTint="D9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rsid w:val="006B451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6B451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6B451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6B451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2Car">
    <w:name w:val="Títol 2 Car"/>
    <w:basedOn w:val="Lletraperdefectedelpargraf"/>
    <w:link w:val="Ttol2"/>
    <w:rsid w:val="00782537"/>
    <w:rPr>
      <w:rFonts w:ascii="Verdana" w:eastAsiaTheme="majorEastAsia" w:hAnsi="Verdana" w:cstheme="majorBidi"/>
      <w:b/>
      <w:bCs/>
      <w:sz w:val="24"/>
      <w:szCs w:val="32"/>
    </w:rPr>
  </w:style>
  <w:style w:type="character" w:customStyle="1" w:styleId="Ttol3Car">
    <w:name w:val="Títol 3 Car"/>
    <w:basedOn w:val="Lletraperdefectedelpargraf"/>
    <w:link w:val="Ttol3"/>
    <w:rsid w:val="00782537"/>
    <w:rPr>
      <w:rFonts w:ascii="Verdana" w:eastAsiaTheme="majorEastAsia" w:hAnsi="Verdana" w:cstheme="majorBidi"/>
      <w:b/>
      <w:bCs/>
      <w:color w:val="262626" w:themeColor="text1" w:themeTint="D9"/>
      <w:sz w:val="20"/>
      <w:szCs w:val="28"/>
    </w:rPr>
  </w:style>
  <w:style w:type="paragraph" w:styleId="Capalera">
    <w:name w:val="header"/>
    <w:basedOn w:val="Normal"/>
    <w:link w:val="CapaleraCar"/>
    <w:uiPriority w:val="99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823252"/>
    <w:rPr>
      <w:lang w:val="es-ES"/>
    </w:rPr>
  </w:style>
  <w:style w:type="paragraph" w:styleId="Peu">
    <w:name w:val="footer"/>
    <w:basedOn w:val="Normal"/>
    <w:link w:val="PeuCar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rsid w:val="00823252"/>
    <w:rPr>
      <w:lang w:val="es-ES"/>
    </w:rPr>
  </w:style>
  <w:style w:type="paragraph" w:customStyle="1" w:styleId="texto">
    <w:name w:val="texto"/>
    <w:basedOn w:val="Normal"/>
    <w:rsid w:val="00823252"/>
    <w:pPr>
      <w:spacing w:after="0" w:line="240" w:lineRule="auto"/>
      <w:ind w:right="424"/>
      <w:jc w:val="both"/>
    </w:pPr>
    <w:rPr>
      <w:rFonts w:ascii="CG Times (E1)" w:eastAsia="Times New Roman" w:hAnsi="CG Times (E1)" w:cs="Times New Roman"/>
      <w:sz w:val="24"/>
      <w:szCs w:val="20"/>
      <w:lang w:val="es-ES_tradnl" w:eastAsia="es-ES"/>
    </w:rPr>
  </w:style>
  <w:style w:type="paragraph" w:styleId="IDC1">
    <w:name w:val="toc 1"/>
    <w:basedOn w:val="Normal"/>
    <w:next w:val="Normal"/>
    <w:uiPriority w:val="39"/>
    <w:rsid w:val="00AD057C"/>
    <w:pPr>
      <w:tabs>
        <w:tab w:val="left" w:pos="765"/>
        <w:tab w:val="right" w:leader="dot" w:pos="8504"/>
      </w:tabs>
      <w:spacing w:before="240" w:after="0" w:line="240" w:lineRule="auto"/>
      <w:ind w:left="284" w:hanging="284"/>
    </w:pPr>
    <w:rPr>
      <w:rFonts w:ascii="Segoe UI" w:eastAsia="Times New Roman" w:hAnsi="Segoe UI" w:cs="Times New Roman"/>
      <w:caps/>
      <w:noProof/>
      <w:sz w:val="21"/>
      <w:szCs w:val="20"/>
      <w:lang w:val="es-ES_tradnl" w:eastAsia="es-ES"/>
    </w:rPr>
  </w:style>
  <w:style w:type="paragraph" w:styleId="Pargrafdellista">
    <w:name w:val="List Paragraph"/>
    <w:basedOn w:val="Normal"/>
    <w:link w:val="PargrafdellistaCar"/>
    <w:uiPriority w:val="34"/>
    <w:qFormat/>
    <w:rsid w:val="00823252"/>
    <w:pPr>
      <w:ind w:left="720"/>
      <w:contextualSpacing/>
    </w:pPr>
  </w:style>
  <w:style w:type="character" w:styleId="Enlla">
    <w:name w:val="Hyperlink"/>
    <w:basedOn w:val="Lletraperdefectedelpargraf"/>
    <w:uiPriority w:val="99"/>
    <w:unhideWhenUsed/>
    <w:rsid w:val="00823252"/>
    <w:rPr>
      <w:color w:val="0563C1" w:themeColor="hyperlink"/>
      <w:u w:val="single"/>
    </w:rPr>
  </w:style>
  <w:style w:type="character" w:customStyle="1" w:styleId="PargrafdellistaCar">
    <w:name w:val="Paràgraf de llista Car"/>
    <w:basedOn w:val="Lletraperdefectedelpargraf"/>
    <w:link w:val="Pargrafdellista"/>
    <w:uiPriority w:val="34"/>
    <w:rsid w:val="00823252"/>
    <w:rPr>
      <w:lang w:val="es-ES"/>
    </w:rPr>
  </w:style>
  <w:style w:type="character" w:customStyle="1" w:styleId="Ttol1Car">
    <w:name w:val="Títol 1 Car"/>
    <w:basedOn w:val="Lletraperdefectedelpargraf"/>
    <w:link w:val="Ttol1"/>
    <w:uiPriority w:val="9"/>
    <w:rsid w:val="00A63CDA"/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HTMLambformatprevi">
    <w:name w:val="HTML Preformatted"/>
    <w:basedOn w:val="Normal"/>
    <w:link w:val="HTMLambformatpreviCar"/>
    <w:uiPriority w:val="99"/>
    <w:semiHidden/>
    <w:unhideWhenUsed/>
    <w:rsid w:val="006D42C0"/>
    <w:pPr>
      <w:spacing w:after="0" w:line="240" w:lineRule="auto"/>
    </w:pPr>
    <w:rPr>
      <w:rFonts w:ascii="Consolas" w:hAnsi="Consolas"/>
      <w:szCs w:val="20"/>
    </w:rPr>
  </w:style>
  <w:style w:type="character" w:customStyle="1" w:styleId="HTMLambformatpreviCar">
    <w:name w:val="HTML amb format previ Car"/>
    <w:basedOn w:val="Lletraperdefectedelpargraf"/>
    <w:link w:val="HTMLambformatprevi"/>
    <w:uiPriority w:val="99"/>
    <w:semiHidden/>
    <w:rsid w:val="006D42C0"/>
    <w:rPr>
      <w:rFonts w:ascii="Consolas" w:hAnsi="Consolas"/>
      <w:sz w:val="20"/>
      <w:szCs w:val="20"/>
      <w:lang w:val="es-ES"/>
    </w:rPr>
  </w:style>
  <w:style w:type="character" w:customStyle="1" w:styleId="Mencisenseresoldre1">
    <w:name w:val="Menció sense resoldre1"/>
    <w:basedOn w:val="Lletraperdefectedelpargraf"/>
    <w:uiPriority w:val="99"/>
    <w:semiHidden/>
    <w:unhideWhenUsed/>
    <w:rsid w:val="006709B3"/>
    <w:rPr>
      <w:color w:val="605E5C"/>
      <w:shd w:val="clear" w:color="auto" w:fill="E1DFDD"/>
    </w:rPr>
  </w:style>
  <w:style w:type="paragraph" w:styleId="Textdeglobus">
    <w:name w:val="Balloon Text"/>
    <w:basedOn w:val="Normal"/>
    <w:link w:val="TextdeglobusCar"/>
    <w:uiPriority w:val="99"/>
    <w:semiHidden/>
    <w:unhideWhenUsed/>
    <w:rsid w:val="00385B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385BD0"/>
    <w:rPr>
      <w:rFonts w:ascii="Segoe UI" w:hAnsi="Segoe UI" w:cs="Segoe UI"/>
      <w:sz w:val="18"/>
      <w:szCs w:val="18"/>
      <w:lang w:val="es-ES"/>
    </w:rPr>
  </w:style>
  <w:style w:type="paragraph" w:customStyle="1" w:styleId="Default">
    <w:name w:val="Default"/>
    <w:rsid w:val="00CF7A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independent">
    <w:name w:val="Body Text"/>
    <w:basedOn w:val="Normal"/>
    <w:link w:val="TextindependentCar"/>
    <w:rsid w:val="00FC754E"/>
    <w:pPr>
      <w:spacing w:after="0" w:line="240" w:lineRule="auto"/>
      <w:jc w:val="both"/>
    </w:pPr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character" w:customStyle="1" w:styleId="TextindependentCar">
    <w:name w:val="Text independent Car"/>
    <w:basedOn w:val="Lletraperdefectedelpargraf"/>
    <w:link w:val="Textindependent"/>
    <w:rsid w:val="00FC754E"/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paragraph" w:customStyle="1" w:styleId="Message">
    <w:name w:val="Message"/>
    <w:rsid w:val="00E04C5E"/>
    <w:pPr>
      <w:pBdr>
        <w:top w:val="single" w:sz="4" w:space="6" w:color="E41E26"/>
        <w:bottom w:val="single" w:sz="4" w:space="6" w:color="E41E26"/>
      </w:pBdr>
      <w:spacing w:before="60" w:after="120" w:line="300" w:lineRule="auto"/>
      <w:ind w:left="-2268"/>
      <w:jc w:val="both"/>
    </w:pPr>
    <w:rPr>
      <w:rFonts w:ascii="Arial" w:eastAsia="Times New Roman" w:hAnsi="Arial" w:cs="Times New Roman"/>
      <w:b/>
      <w:color w:val="3F4243"/>
      <w:sz w:val="26"/>
      <w:szCs w:val="24"/>
      <w:lang w:val="en-GB" w:eastAsia="en-GB"/>
    </w:rPr>
  </w:style>
  <w:style w:type="character" w:customStyle="1" w:styleId="Ttol4Car">
    <w:name w:val="Títol 4 Car"/>
    <w:basedOn w:val="Lletraperdefectedelpargraf"/>
    <w:link w:val="Ttol4"/>
    <w:uiPriority w:val="9"/>
    <w:rsid w:val="00136D15"/>
    <w:rPr>
      <w:rFonts w:ascii="Verdana" w:eastAsiaTheme="majorEastAsia" w:hAnsi="Verdana" w:cstheme="majorBidi"/>
      <w:color w:val="262626" w:themeColor="text1" w:themeTint="D9"/>
      <w:sz w:val="20"/>
    </w:rPr>
  </w:style>
  <w:style w:type="character" w:customStyle="1" w:styleId="Ttol5Car">
    <w:name w:val="Títol 5 Car"/>
    <w:basedOn w:val="Lletraperdefectedelpargraf"/>
    <w:link w:val="Ttol5"/>
    <w:uiPriority w:val="9"/>
    <w:rsid w:val="00136D15"/>
    <w:rPr>
      <w:rFonts w:ascii="Verdana" w:eastAsiaTheme="majorEastAsia" w:hAnsi="Verdana" w:cstheme="majorBidi"/>
      <w:i/>
      <w:iCs/>
      <w:color w:val="262626" w:themeColor="text1" w:themeTint="D9"/>
      <w:sz w:val="20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6B4510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6B4510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6B451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6B45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DC3">
    <w:name w:val="toc 3"/>
    <w:basedOn w:val="Normal"/>
    <w:next w:val="Normal"/>
    <w:autoRedefine/>
    <w:uiPriority w:val="39"/>
    <w:unhideWhenUsed/>
    <w:rsid w:val="00AD057C"/>
    <w:pPr>
      <w:spacing w:after="100"/>
      <w:ind w:left="400"/>
    </w:pPr>
  </w:style>
  <w:style w:type="paragraph" w:styleId="IDC2">
    <w:name w:val="toc 2"/>
    <w:basedOn w:val="Normal"/>
    <w:next w:val="Normal"/>
    <w:autoRedefine/>
    <w:uiPriority w:val="39"/>
    <w:unhideWhenUsed/>
    <w:rsid w:val="00AD057C"/>
    <w:pPr>
      <w:spacing w:after="100"/>
      <w:ind w:left="200"/>
    </w:pPr>
  </w:style>
  <w:style w:type="paragraph" w:customStyle="1" w:styleId="Bullet1">
    <w:name w:val="Bullet 1"/>
    <w:basedOn w:val="Pargrafdellista"/>
    <w:link w:val="Bullet1Car"/>
    <w:qFormat/>
    <w:rsid w:val="00782537"/>
    <w:pPr>
      <w:numPr>
        <w:numId w:val="2"/>
      </w:numPr>
    </w:pPr>
    <w:rPr>
      <w:lang w:val="en-US"/>
    </w:rPr>
  </w:style>
  <w:style w:type="character" w:customStyle="1" w:styleId="Bullet1Car">
    <w:name w:val="Bullet 1 Car"/>
    <w:basedOn w:val="PargrafdellistaCar"/>
    <w:link w:val="Bullet1"/>
    <w:rsid w:val="00782537"/>
    <w:rPr>
      <w:sz w:val="20"/>
      <w:lang w:val="en-US"/>
    </w:rPr>
  </w:style>
  <w:style w:type="paragraph" w:customStyle="1" w:styleId="Bullet2">
    <w:name w:val="Bullet 2"/>
    <w:basedOn w:val="Pargrafdellista"/>
    <w:link w:val="Bullet2Car"/>
    <w:qFormat/>
    <w:rsid w:val="00782537"/>
    <w:pPr>
      <w:numPr>
        <w:ilvl w:val="1"/>
        <w:numId w:val="3"/>
      </w:numPr>
    </w:pPr>
    <w:rPr>
      <w:lang w:val="en-US"/>
    </w:rPr>
  </w:style>
  <w:style w:type="character" w:customStyle="1" w:styleId="Bullet2Car">
    <w:name w:val="Bullet 2 Car"/>
    <w:basedOn w:val="PargrafdellistaCar"/>
    <w:link w:val="Bullet2"/>
    <w:rsid w:val="00782537"/>
    <w:rPr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13D96-63A2-49F5-B9B2-077B49E53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Z__SHAREPOINT - DSI-COX-PL-Plantilla aplicacions v1.1.dotx</Template>
  <TotalTime>1</TotalTime>
  <Pages>7</Pages>
  <Words>475</Words>
  <Characters>2709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A. Martin</dc:creator>
  <cp:keywords/>
  <dc:description/>
  <cp:lastModifiedBy>Luis A. Martin</cp:lastModifiedBy>
  <cp:revision>1</cp:revision>
  <cp:lastPrinted>2022-11-03T10:58:00Z</cp:lastPrinted>
  <dcterms:created xsi:type="dcterms:W3CDTF">2024-05-30T06:38:00Z</dcterms:created>
  <dcterms:modified xsi:type="dcterms:W3CDTF">2024-05-30T06:39:00Z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71e2662a-0625-4560-92a8-8decd38b51d5_Enabled">
    <vt:lpwstr>True</vt:lpwstr>
  </property>
  <property fmtid="{D5CDD505-2E9C-101B-9397-08002B2CF9AE}" pid="3" name="MSIP_Label_71e2662a-0625-4560-92a8-8decd38b51d5_SiteId">
    <vt:lpwstr>4b51496e-4cf2-4728-b551-2bdc71444141</vt:lpwstr>
  </property>
  <property fmtid="{D5CDD505-2E9C-101B-9397-08002B2CF9AE}" pid="4" name="MSIP_Label_71e2662a-0625-4560-92a8-8decd38b51d5_SetDate">
    <vt:lpwstr>2026-02-17T11:51:57Z</vt:lpwstr>
  </property>
  <property fmtid="{D5CDD505-2E9C-101B-9397-08002B2CF9AE}" pid="5" name="MSIP_Label_71e2662a-0625-4560-92a8-8decd38b51d5_Name">
    <vt:lpwstr>Sensible</vt:lpwstr>
  </property>
  <property fmtid="{D5CDD505-2E9C-101B-9397-08002B2CF9AE}" pid="6" name="MSIP_Label_71e2662a-0625-4560-92a8-8decd38b51d5_ActionId">
    <vt:lpwstr>aa3fd947-9301-49b7-97b4-a2a33ed3133c</vt:lpwstr>
  </property>
  <property fmtid="{D5CDD505-2E9C-101B-9397-08002B2CF9AE}" pid="7" name="MSIP_Label_71e2662a-0625-4560-92a8-8decd38b51d5_Removed">
    <vt:lpwstr>False</vt:lpwstr>
  </property>
  <property fmtid="{D5CDD505-2E9C-101B-9397-08002B2CF9AE}" pid="8" name="MSIP_Label_71e2662a-0625-4560-92a8-8decd38b51d5_Extended_MSFT_Method">
    <vt:lpwstr>Standard</vt:lpwstr>
  </property>
  <property fmtid="{D5CDD505-2E9C-101B-9397-08002B2CF9AE}" pid="9" name="Sensitivity">
    <vt:lpwstr>Sensible</vt:lpwstr>
  </property>
</Properties>
</file>